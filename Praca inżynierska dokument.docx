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C429" w14:textId="77777777" w:rsidR="00E202AF" w:rsidRPr="003F1F2E" w:rsidRDefault="00C82D59" w:rsidP="00E202AF">
      <w:pPr>
        <w:spacing w:line="360" w:lineRule="auto"/>
        <w:jc w:val="center"/>
        <w:rPr>
          <w:rFonts w:ascii="Arial" w:hAnsi="Arial" w:cs="Arial"/>
          <w:b/>
          <w:bCs/>
          <w:smallCaps/>
          <w:sz w:val="36"/>
        </w:rPr>
      </w:pPr>
      <w:bookmarkStart w:id="0" w:name="_Hlk25412434"/>
      <w:bookmarkEnd w:id="0"/>
      <w:r w:rsidRPr="003F1F2E">
        <w:rPr>
          <w:rFonts w:ascii="Arial" w:hAnsi="Arial" w:cs="Arial"/>
          <w:noProof/>
          <w:lang w:eastAsia="en-US"/>
        </w:rPr>
        <w:drawing>
          <wp:inline distT="0" distB="0" distL="0" distR="0" wp14:anchorId="032C0EE7" wp14:editId="4C447122">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14:paraId="516D234C" w14:textId="77777777" w:rsidR="00C82D59" w:rsidRPr="003F1F2E" w:rsidRDefault="00C82D59" w:rsidP="00E202AF">
      <w:pPr>
        <w:spacing w:line="360" w:lineRule="auto"/>
        <w:jc w:val="center"/>
        <w:rPr>
          <w:rFonts w:ascii="Arial" w:hAnsi="Arial" w:cs="Arial"/>
          <w:b/>
          <w:bCs/>
          <w:smallCaps/>
          <w:sz w:val="36"/>
        </w:rPr>
      </w:pPr>
    </w:p>
    <w:p w14:paraId="62F0029C"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Politechnika Śląska</w:t>
      </w:r>
    </w:p>
    <w:p w14:paraId="2CA0F902"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Wydział Automatyki, Elektroniki i Informatyki</w:t>
      </w:r>
    </w:p>
    <w:p w14:paraId="367D8F81" w14:textId="77777777" w:rsidR="00C82D59" w:rsidRPr="003F1F2E" w:rsidRDefault="00C82D59" w:rsidP="00C82D59">
      <w:pPr>
        <w:spacing w:line="360" w:lineRule="auto"/>
        <w:jc w:val="center"/>
        <w:rPr>
          <w:rFonts w:ascii="Arial" w:hAnsi="Arial" w:cs="Arial"/>
        </w:rPr>
      </w:pPr>
      <w:r w:rsidRPr="003F1F2E">
        <w:rPr>
          <w:rFonts w:ascii="Arial" w:hAnsi="Arial" w:cs="Arial"/>
          <w:b/>
          <w:bCs/>
          <w:smallCaps/>
          <w:sz w:val="36"/>
        </w:rPr>
        <w:t>Kierunek Informatyka</w:t>
      </w:r>
    </w:p>
    <w:p w14:paraId="09F7102C" w14:textId="77777777" w:rsidR="00E202AF" w:rsidRPr="003F1F2E" w:rsidRDefault="00E202AF" w:rsidP="00E202AF">
      <w:pPr>
        <w:pStyle w:val="Nagwek"/>
        <w:pBdr>
          <w:bottom w:val="none" w:sz="0" w:space="0" w:color="auto"/>
        </w:pBdr>
        <w:spacing w:line="360" w:lineRule="auto"/>
        <w:rPr>
          <w:rFonts w:ascii="Arial" w:hAnsi="Arial" w:cs="Arial"/>
        </w:rPr>
      </w:pPr>
    </w:p>
    <w:p w14:paraId="66342653" w14:textId="77777777" w:rsidR="00C82D59" w:rsidRPr="003F1F2E" w:rsidRDefault="00C82D59" w:rsidP="00E202AF">
      <w:pPr>
        <w:pStyle w:val="Nagwek"/>
        <w:pBdr>
          <w:bottom w:val="none" w:sz="0" w:space="0" w:color="auto"/>
        </w:pBdr>
        <w:spacing w:line="360" w:lineRule="auto"/>
        <w:rPr>
          <w:rFonts w:ascii="Arial" w:hAnsi="Arial" w:cs="Arial"/>
        </w:rPr>
      </w:pPr>
    </w:p>
    <w:p w14:paraId="79AF1CC9" w14:textId="77777777" w:rsidR="00E202AF" w:rsidRPr="003F1F2E" w:rsidRDefault="00E202AF" w:rsidP="00E202AF">
      <w:pPr>
        <w:pStyle w:val="Nagwek"/>
        <w:pBdr>
          <w:bottom w:val="none" w:sz="0" w:space="0" w:color="auto"/>
        </w:pBdr>
        <w:spacing w:line="360" w:lineRule="auto"/>
        <w:rPr>
          <w:rFonts w:ascii="Arial" w:hAnsi="Arial" w:cs="Arial"/>
        </w:rPr>
      </w:pPr>
    </w:p>
    <w:p w14:paraId="4DF034AB" w14:textId="77777777" w:rsidR="00EF509A" w:rsidRPr="003F1F2E"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3F1F2E">
        <w:rPr>
          <w:rFonts w:cs="Arial"/>
          <w:sz w:val="36"/>
          <w:szCs w:val="36"/>
        </w:rPr>
        <w:t>Projekt inżynierski</w:t>
      </w:r>
      <w:r w:rsidRPr="003F1F2E">
        <w:rPr>
          <w:rFonts w:cs="Arial"/>
          <w:sz w:val="16"/>
        </w:rPr>
        <w:t xml:space="preserve"> </w:t>
      </w:r>
    </w:p>
    <w:p w14:paraId="13216275" w14:textId="77777777" w:rsidR="00E202AF" w:rsidRPr="003F1F2E" w:rsidRDefault="00E202AF" w:rsidP="00E202AF">
      <w:pPr>
        <w:pStyle w:val="Nagwek"/>
        <w:pBdr>
          <w:bottom w:val="none" w:sz="0" w:space="0" w:color="auto"/>
        </w:pBdr>
        <w:spacing w:line="360" w:lineRule="auto"/>
        <w:rPr>
          <w:rFonts w:ascii="Arial" w:hAnsi="Arial" w:cs="Arial"/>
        </w:rPr>
      </w:pPr>
    </w:p>
    <w:p w14:paraId="02CAF049" w14:textId="77777777" w:rsidR="00C82D59" w:rsidRPr="003F1F2E" w:rsidRDefault="00C82D59" w:rsidP="00E202AF">
      <w:pPr>
        <w:pStyle w:val="Nagwek"/>
        <w:pBdr>
          <w:bottom w:val="none" w:sz="0" w:space="0" w:color="auto"/>
        </w:pBdr>
        <w:spacing w:line="360" w:lineRule="auto"/>
        <w:rPr>
          <w:rFonts w:ascii="Arial" w:hAnsi="Arial" w:cs="Arial"/>
        </w:rPr>
      </w:pPr>
    </w:p>
    <w:p w14:paraId="3E70C276" w14:textId="77777777" w:rsidR="00A00255" w:rsidRPr="003F1F2E" w:rsidRDefault="00A00255" w:rsidP="00A00255">
      <w:pPr>
        <w:pStyle w:val="Nagwek6"/>
        <w:keepNext/>
        <w:numPr>
          <w:ilvl w:val="5"/>
          <w:numId w:val="7"/>
        </w:numPr>
        <w:suppressAutoHyphens/>
        <w:overflowPunct/>
        <w:autoSpaceDE/>
        <w:autoSpaceDN/>
        <w:adjustRightInd/>
        <w:spacing w:before="0" w:after="0" w:line="360" w:lineRule="auto"/>
        <w:jc w:val="center"/>
        <w:textAlignment w:val="auto"/>
        <w:rPr>
          <w:rFonts w:ascii="Arial" w:hAnsi="Arial" w:cs="Arial"/>
          <w:i w:val="0"/>
        </w:rPr>
      </w:pPr>
      <w:r w:rsidRPr="003F1F2E">
        <w:rPr>
          <w:rFonts w:ascii="Arial" w:hAnsi="Arial" w:cs="Arial"/>
          <w:i w:val="0"/>
          <w:sz w:val="28"/>
          <w:szCs w:val="28"/>
        </w:rPr>
        <w:t>Domowy organizer</w:t>
      </w:r>
    </w:p>
    <w:p w14:paraId="06E10D94" w14:textId="77777777" w:rsidR="00E202AF" w:rsidRPr="003F1F2E" w:rsidRDefault="00E202AF" w:rsidP="00E202AF">
      <w:pPr>
        <w:spacing w:line="360" w:lineRule="auto"/>
        <w:rPr>
          <w:rFonts w:ascii="Arial" w:hAnsi="Arial" w:cs="Arial"/>
          <w:sz w:val="28"/>
        </w:rPr>
      </w:pPr>
    </w:p>
    <w:p w14:paraId="02D28FAE" w14:textId="77777777" w:rsidR="005F6853" w:rsidRPr="003F1F2E" w:rsidRDefault="005F6853" w:rsidP="00C82D59">
      <w:pPr>
        <w:spacing w:line="360" w:lineRule="auto"/>
        <w:rPr>
          <w:rFonts w:ascii="Arial" w:hAnsi="Arial" w:cs="Arial"/>
        </w:rPr>
      </w:pPr>
    </w:p>
    <w:p w14:paraId="62DEC06E" w14:textId="77777777" w:rsidR="00C82D59" w:rsidRPr="003F1F2E" w:rsidRDefault="00C82D59" w:rsidP="00E202AF">
      <w:pPr>
        <w:spacing w:line="360" w:lineRule="auto"/>
        <w:rPr>
          <w:rFonts w:ascii="Arial" w:hAnsi="Arial" w:cs="Arial"/>
          <w:sz w:val="28"/>
          <w:szCs w:val="28"/>
        </w:rPr>
      </w:pPr>
    </w:p>
    <w:p w14:paraId="16891AFA" w14:textId="77777777" w:rsidR="00C82D59" w:rsidRPr="003F1F2E" w:rsidRDefault="00C82D59" w:rsidP="00A00255">
      <w:pPr>
        <w:spacing w:before="380" w:line="360" w:lineRule="auto"/>
        <w:rPr>
          <w:rFonts w:ascii="Arial" w:hAnsi="Arial" w:cs="Arial"/>
        </w:rPr>
      </w:pPr>
      <w:r w:rsidRPr="003F1F2E">
        <w:rPr>
          <w:rFonts w:ascii="Arial" w:hAnsi="Arial" w:cs="Arial"/>
          <w:sz w:val="28"/>
        </w:rPr>
        <w:t>Autor:</w:t>
      </w:r>
      <w:r w:rsidRPr="003F1F2E">
        <w:rPr>
          <w:rFonts w:ascii="Arial" w:hAnsi="Arial" w:cs="Arial"/>
          <w:sz w:val="16"/>
        </w:rPr>
        <w:t xml:space="preserve"> </w:t>
      </w:r>
      <w:r w:rsidR="00A00255" w:rsidRPr="003F1F2E">
        <w:rPr>
          <w:rFonts w:ascii="Arial" w:hAnsi="Arial" w:cs="Arial"/>
          <w:sz w:val="28"/>
          <w:szCs w:val="28"/>
        </w:rPr>
        <w:t>Piotr Kapski</w:t>
      </w:r>
    </w:p>
    <w:p w14:paraId="24DC993A" w14:textId="77777777" w:rsidR="00831E51" w:rsidRPr="003F1F2E" w:rsidRDefault="00C82D59" w:rsidP="00A00255">
      <w:pPr>
        <w:pStyle w:val="Nagwek7"/>
        <w:keepNext/>
        <w:numPr>
          <w:ilvl w:val="6"/>
          <w:numId w:val="7"/>
        </w:numPr>
        <w:suppressAutoHyphens/>
        <w:overflowPunct/>
        <w:autoSpaceDE/>
        <w:autoSpaceDN/>
        <w:adjustRightInd/>
        <w:spacing w:before="0" w:after="0" w:line="360" w:lineRule="auto"/>
        <w:textAlignment w:val="auto"/>
        <w:rPr>
          <w:rFonts w:cs="Arial"/>
          <w:sz w:val="28"/>
          <w:szCs w:val="24"/>
          <w:lang w:eastAsia="zh-CN"/>
        </w:rPr>
      </w:pPr>
      <w:r w:rsidRPr="003F1F2E">
        <w:rPr>
          <w:rFonts w:cs="Arial"/>
          <w:sz w:val="28"/>
          <w:szCs w:val="28"/>
        </w:rPr>
        <w:t>Kierujący pracą</w:t>
      </w:r>
      <w:r w:rsidRPr="003F1F2E">
        <w:rPr>
          <w:rFonts w:cs="Arial"/>
        </w:rPr>
        <w:t>:</w:t>
      </w:r>
      <w:r w:rsidRPr="003F1F2E">
        <w:rPr>
          <w:rFonts w:cs="Arial"/>
          <w:sz w:val="16"/>
        </w:rPr>
        <w:t xml:space="preserve"> </w:t>
      </w:r>
      <w:r w:rsidR="00A00255" w:rsidRPr="003F1F2E">
        <w:rPr>
          <w:rFonts w:cs="Arial"/>
          <w:sz w:val="28"/>
          <w:szCs w:val="28"/>
        </w:rPr>
        <w:t>dr inż. Daniel Kostrzewa</w:t>
      </w:r>
    </w:p>
    <w:p w14:paraId="3DEF0696" w14:textId="77777777" w:rsidR="00A00255" w:rsidRPr="003F1F2E" w:rsidRDefault="00A00255" w:rsidP="00A00255">
      <w:pPr>
        <w:rPr>
          <w:lang w:eastAsia="zh-CN"/>
        </w:rPr>
      </w:pPr>
    </w:p>
    <w:p w14:paraId="15DC6B08" w14:textId="77777777" w:rsidR="005F6853" w:rsidRPr="003F1F2E" w:rsidRDefault="005F6853" w:rsidP="00A00255">
      <w:pPr>
        <w:rPr>
          <w:lang w:eastAsia="zh-CN"/>
        </w:rPr>
      </w:pPr>
    </w:p>
    <w:p w14:paraId="4402D0C5" w14:textId="77777777" w:rsidR="00A00255" w:rsidRPr="003F1F2E" w:rsidRDefault="00A00255" w:rsidP="00A00255">
      <w:pPr>
        <w:rPr>
          <w:lang w:eastAsia="zh-CN"/>
        </w:rPr>
      </w:pPr>
    </w:p>
    <w:p w14:paraId="3B0FFE9E" w14:textId="77777777" w:rsidR="00831E51" w:rsidRPr="003F1F2E" w:rsidRDefault="00831E51" w:rsidP="00831E51">
      <w:pPr>
        <w:pStyle w:val="Tekstpodstawowywcity"/>
        <w:ind w:left="0"/>
        <w:jc w:val="center"/>
        <w:rPr>
          <w:rFonts w:ascii="Arial" w:hAnsi="Arial" w:cs="Arial"/>
          <w:sz w:val="28"/>
          <w:szCs w:val="28"/>
        </w:rPr>
      </w:pPr>
      <w:r w:rsidRPr="003F1F2E">
        <w:rPr>
          <w:rFonts w:ascii="Arial" w:hAnsi="Arial" w:cs="Arial"/>
        </w:rPr>
        <w:t xml:space="preserve">Gliwice, </w:t>
      </w:r>
      <w:r w:rsidR="00A00255" w:rsidRPr="003F1F2E">
        <w:rPr>
          <w:rFonts w:ascii="Arial" w:hAnsi="Arial" w:cs="Arial"/>
        </w:rPr>
        <w:t>Grudzień 2019</w:t>
      </w:r>
    </w:p>
    <w:p w14:paraId="6FA7C033" w14:textId="77777777" w:rsidR="00663561" w:rsidRPr="003F1F2E" w:rsidRDefault="001D381A" w:rsidP="00FB07F8">
      <w:pPr>
        <w:overflowPunct/>
        <w:autoSpaceDE/>
        <w:autoSpaceDN/>
        <w:adjustRightInd/>
        <w:textAlignment w:val="auto"/>
        <w:rPr>
          <w:sz w:val="20"/>
        </w:rPr>
      </w:pPr>
      <w:r w:rsidRPr="003F1F2E">
        <w:br w:type="page"/>
      </w:r>
      <w:r w:rsidR="00CE4BC9" w:rsidRPr="003F1F2E">
        <w:lastRenderedPageBreak/>
        <w:br w:type="page"/>
      </w:r>
      <w:r w:rsidR="00663561" w:rsidRPr="003F1F2E">
        <w:rPr>
          <w:sz w:val="20"/>
        </w:rPr>
        <w:lastRenderedPageBreak/>
        <w:t>Załącznik Nr 2 do Zarz. Nr 97/08/09</w:t>
      </w:r>
    </w:p>
    <w:p w14:paraId="11854556" w14:textId="77777777" w:rsidR="00663561" w:rsidRPr="003F1F2E" w:rsidRDefault="00663561" w:rsidP="00663561">
      <w:pPr>
        <w:overflowPunct/>
        <w:textAlignment w:val="auto"/>
      </w:pPr>
    </w:p>
    <w:p w14:paraId="40C1C1CB" w14:textId="77777777" w:rsidR="00663561" w:rsidRPr="003F1F2E" w:rsidRDefault="00663561" w:rsidP="00663561">
      <w:pPr>
        <w:overflowPunct/>
        <w:textAlignment w:val="auto"/>
      </w:pPr>
    </w:p>
    <w:p w14:paraId="64346282" w14:textId="77777777" w:rsidR="00663561" w:rsidRPr="003F1F2E" w:rsidRDefault="00663561" w:rsidP="00663561">
      <w:pPr>
        <w:overflowPunct/>
        <w:textAlignment w:val="auto"/>
      </w:pPr>
    </w:p>
    <w:p w14:paraId="48B4064B" w14:textId="77777777" w:rsidR="00663561" w:rsidRPr="003F1F2E" w:rsidRDefault="00663561" w:rsidP="00663561">
      <w:pPr>
        <w:overflowPunct/>
        <w:textAlignment w:val="auto"/>
      </w:pPr>
    </w:p>
    <w:p w14:paraId="3D6248C2" w14:textId="77777777" w:rsidR="00663561" w:rsidRPr="003F1F2E" w:rsidRDefault="00663561" w:rsidP="00663561">
      <w:pPr>
        <w:overflowPunct/>
        <w:textAlignment w:val="auto"/>
      </w:pPr>
    </w:p>
    <w:p w14:paraId="7E8E0853" w14:textId="77777777" w:rsidR="001A791D" w:rsidRPr="003F1F2E" w:rsidRDefault="001A791D" w:rsidP="001A791D">
      <w:pPr>
        <w:overflowPunct/>
        <w:jc w:val="center"/>
        <w:textAlignment w:val="auto"/>
        <w:rPr>
          <w:b/>
          <w:sz w:val="40"/>
          <w:szCs w:val="40"/>
        </w:rPr>
      </w:pPr>
      <w:r w:rsidRPr="003F1F2E">
        <w:rPr>
          <w:b/>
          <w:sz w:val="40"/>
          <w:szCs w:val="40"/>
        </w:rPr>
        <w:t>Oświadczenie</w:t>
      </w:r>
    </w:p>
    <w:p w14:paraId="29E24DCB" w14:textId="77777777" w:rsidR="00663561" w:rsidRPr="003F1F2E" w:rsidRDefault="00663561" w:rsidP="00663561">
      <w:pPr>
        <w:overflowPunct/>
        <w:textAlignment w:val="auto"/>
      </w:pPr>
    </w:p>
    <w:p w14:paraId="69CF1F1D" w14:textId="77777777" w:rsidR="00663561" w:rsidRPr="003F1F2E" w:rsidRDefault="00663561" w:rsidP="00663561">
      <w:pPr>
        <w:overflowPunct/>
        <w:textAlignment w:val="auto"/>
      </w:pPr>
    </w:p>
    <w:p w14:paraId="49E9887B" w14:textId="77777777" w:rsidR="00663561" w:rsidRPr="003F1F2E" w:rsidRDefault="00663561" w:rsidP="00663561">
      <w:pPr>
        <w:overflowPunct/>
        <w:textAlignment w:val="auto"/>
      </w:pPr>
    </w:p>
    <w:p w14:paraId="1F25B492" w14:textId="77777777" w:rsidR="00663561" w:rsidRPr="003F1F2E" w:rsidRDefault="00663561" w:rsidP="00663561">
      <w:pPr>
        <w:overflowPunct/>
        <w:textAlignment w:val="auto"/>
      </w:pPr>
    </w:p>
    <w:p w14:paraId="048D0F5F" w14:textId="77777777" w:rsidR="00663561" w:rsidRPr="003F1F2E" w:rsidRDefault="00663561" w:rsidP="00FB07F8">
      <w:pPr>
        <w:overflowPunct/>
        <w:spacing w:line="312" w:lineRule="auto"/>
        <w:textAlignment w:val="auto"/>
      </w:pPr>
      <w:r w:rsidRPr="003F1F2E">
        <w:t>Wyrażam zgodę/nie wyrażam* zgody na udostępnienie mojej pracy dyplomowej/rozprawy</w:t>
      </w:r>
      <w:r w:rsidR="00386B5E" w:rsidRPr="003F1F2E">
        <w:t xml:space="preserve"> </w:t>
      </w:r>
      <w:r w:rsidRPr="003F1F2E">
        <w:t>doktorskiej*</w:t>
      </w:r>
    </w:p>
    <w:p w14:paraId="32936A2F" w14:textId="77777777" w:rsidR="00663561" w:rsidRPr="003F1F2E" w:rsidRDefault="00663561" w:rsidP="00663561">
      <w:pPr>
        <w:overflowPunct/>
        <w:textAlignment w:val="auto"/>
      </w:pPr>
    </w:p>
    <w:p w14:paraId="5C5D492A" w14:textId="77777777" w:rsidR="00663561" w:rsidRPr="003F1F2E" w:rsidRDefault="00663561" w:rsidP="00663561">
      <w:pPr>
        <w:overflowPunct/>
        <w:textAlignment w:val="auto"/>
      </w:pPr>
    </w:p>
    <w:p w14:paraId="01CCC407" w14:textId="77777777" w:rsidR="00663561" w:rsidRPr="003F1F2E" w:rsidRDefault="00663561" w:rsidP="00663561">
      <w:pPr>
        <w:overflowPunct/>
        <w:textAlignment w:val="auto"/>
      </w:pPr>
    </w:p>
    <w:p w14:paraId="2788E602" w14:textId="77777777" w:rsidR="00663561" w:rsidRPr="003F1F2E" w:rsidRDefault="00663561" w:rsidP="00663561">
      <w:pPr>
        <w:overflowPunct/>
        <w:textAlignment w:val="auto"/>
      </w:pPr>
      <w:r w:rsidRPr="003F1F2E">
        <w:rPr>
          <w:sz w:val="20"/>
        </w:rPr>
        <w:t>…………….……….</w:t>
      </w:r>
      <w:r w:rsidRPr="003F1F2E">
        <w:t xml:space="preserve">, dnia </w:t>
      </w:r>
      <w:r w:rsidRPr="003F1F2E">
        <w:rPr>
          <w:sz w:val="20"/>
        </w:rPr>
        <w:t>…………………………</w:t>
      </w:r>
    </w:p>
    <w:p w14:paraId="49ECADAD" w14:textId="77777777" w:rsidR="00663561" w:rsidRPr="003F1F2E" w:rsidRDefault="00663561" w:rsidP="00663561">
      <w:pPr>
        <w:overflowPunct/>
        <w:textAlignment w:val="auto"/>
      </w:pPr>
    </w:p>
    <w:p w14:paraId="17CF9340" w14:textId="77777777" w:rsidR="00663561" w:rsidRPr="003F1F2E" w:rsidRDefault="00663561" w:rsidP="00663561">
      <w:pPr>
        <w:overflowPunct/>
        <w:textAlignment w:val="auto"/>
      </w:pPr>
    </w:p>
    <w:p w14:paraId="1150CA15" w14:textId="77777777" w:rsidR="00663561" w:rsidRPr="003F1F2E" w:rsidRDefault="00663561" w:rsidP="00663561">
      <w:pPr>
        <w:overflowPunct/>
        <w:textAlignment w:val="auto"/>
      </w:pPr>
    </w:p>
    <w:p w14:paraId="63653436" w14:textId="77777777" w:rsidR="00663561" w:rsidRPr="003F1F2E" w:rsidRDefault="00663561" w:rsidP="00663561">
      <w:pPr>
        <w:overflowPunct/>
        <w:textAlignment w:val="auto"/>
      </w:pPr>
    </w:p>
    <w:p w14:paraId="3C90D861" w14:textId="77777777" w:rsidR="00663561" w:rsidRPr="003F1F2E" w:rsidRDefault="00663561" w:rsidP="00663561">
      <w:pPr>
        <w:overflowPunct/>
        <w:textAlignment w:val="auto"/>
      </w:pPr>
    </w:p>
    <w:p w14:paraId="1BC9D622" w14:textId="77777777" w:rsidR="00663561" w:rsidRPr="003F1F2E" w:rsidRDefault="00663561" w:rsidP="00663561">
      <w:pPr>
        <w:overflowPunct/>
        <w:textAlignment w:val="auto"/>
      </w:pPr>
    </w:p>
    <w:p w14:paraId="2928A87A" w14:textId="77777777" w:rsidR="00663561" w:rsidRPr="003F1F2E" w:rsidRDefault="00663561" w:rsidP="00663561">
      <w:pPr>
        <w:overflowPunct/>
        <w:jc w:val="right"/>
        <w:textAlignment w:val="auto"/>
        <w:rPr>
          <w:sz w:val="20"/>
        </w:rPr>
      </w:pPr>
      <w:r w:rsidRPr="003F1F2E">
        <w:rPr>
          <w:sz w:val="20"/>
        </w:rPr>
        <w:t>……………………………………..……………….……</w:t>
      </w:r>
    </w:p>
    <w:p w14:paraId="17D406CC" w14:textId="77777777" w:rsidR="00663561" w:rsidRPr="003F1F2E" w:rsidRDefault="00663561" w:rsidP="00663561">
      <w:pPr>
        <w:overflowPunct/>
        <w:ind w:right="1797"/>
        <w:jc w:val="right"/>
        <w:textAlignment w:val="auto"/>
        <w:rPr>
          <w:i/>
          <w:sz w:val="20"/>
        </w:rPr>
      </w:pPr>
      <w:r w:rsidRPr="003F1F2E">
        <w:rPr>
          <w:i/>
          <w:sz w:val="20"/>
        </w:rPr>
        <w:t>(podpis)</w:t>
      </w:r>
    </w:p>
    <w:p w14:paraId="3C15759C" w14:textId="77777777" w:rsidR="00663561" w:rsidRPr="003F1F2E" w:rsidRDefault="00663561" w:rsidP="00663561">
      <w:pPr>
        <w:overflowPunct/>
        <w:textAlignment w:val="auto"/>
      </w:pPr>
    </w:p>
    <w:p w14:paraId="1E4DAFAD" w14:textId="77777777" w:rsidR="00663561" w:rsidRPr="003F1F2E" w:rsidRDefault="00663561" w:rsidP="00663561">
      <w:pPr>
        <w:overflowPunct/>
        <w:textAlignment w:val="auto"/>
      </w:pPr>
    </w:p>
    <w:p w14:paraId="255936B2" w14:textId="77777777" w:rsidR="00663561" w:rsidRPr="003F1F2E" w:rsidRDefault="00663561" w:rsidP="00663561">
      <w:pPr>
        <w:overflowPunct/>
        <w:textAlignment w:val="auto"/>
      </w:pPr>
    </w:p>
    <w:p w14:paraId="6A942301" w14:textId="77777777" w:rsidR="00663561" w:rsidRPr="003F1F2E" w:rsidRDefault="00663561" w:rsidP="00663561">
      <w:pPr>
        <w:overflowPunct/>
        <w:textAlignment w:val="auto"/>
      </w:pPr>
    </w:p>
    <w:p w14:paraId="500FBD1F" w14:textId="77777777" w:rsidR="00663561" w:rsidRPr="003F1F2E" w:rsidRDefault="00663561" w:rsidP="00663561">
      <w:pPr>
        <w:overflowPunct/>
        <w:jc w:val="right"/>
        <w:textAlignment w:val="auto"/>
        <w:rPr>
          <w:sz w:val="20"/>
        </w:rPr>
      </w:pPr>
      <w:r w:rsidRPr="003F1F2E">
        <w:rPr>
          <w:sz w:val="20"/>
        </w:rPr>
        <w:t>……………………………………………………………</w:t>
      </w:r>
    </w:p>
    <w:p w14:paraId="06D72D59" w14:textId="77777777" w:rsidR="00663561" w:rsidRPr="003F1F2E" w:rsidRDefault="00663561" w:rsidP="00663561">
      <w:pPr>
        <w:overflowPunct/>
        <w:jc w:val="right"/>
        <w:textAlignment w:val="auto"/>
        <w:rPr>
          <w:i/>
          <w:sz w:val="20"/>
        </w:rPr>
      </w:pPr>
      <w:r w:rsidRPr="003F1F2E">
        <w:rPr>
          <w:i/>
          <w:sz w:val="20"/>
        </w:rPr>
        <w:t>(poświadczenie wiarygodności podpisu przez Dziekanat)</w:t>
      </w:r>
    </w:p>
    <w:p w14:paraId="07F37611" w14:textId="77777777" w:rsidR="00663561" w:rsidRPr="003F1F2E" w:rsidRDefault="00663561" w:rsidP="00663561">
      <w:pPr>
        <w:overflowPunct/>
        <w:autoSpaceDE/>
        <w:autoSpaceDN/>
        <w:adjustRightInd/>
        <w:textAlignment w:val="auto"/>
        <w:rPr>
          <w:i/>
        </w:rPr>
      </w:pPr>
    </w:p>
    <w:p w14:paraId="22052FA3" w14:textId="77777777" w:rsidR="00663561" w:rsidRPr="003F1F2E" w:rsidRDefault="00663561" w:rsidP="00663561">
      <w:pPr>
        <w:overflowPunct/>
        <w:autoSpaceDE/>
        <w:autoSpaceDN/>
        <w:adjustRightInd/>
        <w:textAlignment w:val="auto"/>
      </w:pPr>
    </w:p>
    <w:p w14:paraId="3C01424D" w14:textId="77777777" w:rsidR="00663561" w:rsidRPr="003F1F2E" w:rsidRDefault="00663561" w:rsidP="00663561">
      <w:pPr>
        <w:overflowPunct/>
        <w:autoSpaceDE/>
        <w:autoSpaceDN/>
        <w:adjustRightInd/>
        <w:textAlignment w:val="auto"/>
      </w:pPr>
    </w:p>
    <w:p w14:paraId="175965C2" w14:textId="77777777" w:rsidR="00663561" w:rsidRPr="003F1F2E" w:rsidRDefault="00663561" w:rsidP="00663561">
      <w:pPr>
        <w:overflowPunct/>
        <w:autoSpaceDE/>
        <w:autoSpaceDN/>
        <w:adjustRightInd/>
        <w:textAlignment w:val="auto"/>
      </w:pPr>
    </w:p>
    <w:p w14:paraId="5BA17886" w14:textId="77777777" w:rsidR="001D381A" w:rsidRPr="003F1F2E" w:rsidRDefault="00663561" w:rsidP="00663561">
      <w:pPr>
        <w:overflowPunct/>
        <w:autoSpaceDE/>
        <w:autoSpaceDN/>
        <w:adjustRightInd/>
        <w:textAlignment w:val="auto"/>
        <w:rPr>
          <w:i/>
          <w:sz w:val="20"/>
        </w:rPr>
      </w:pPr>
      <w:r w:rsidRPr="003F1F2E">
        <w:rPr>
          <w:i/>
          <w:sz w:val="20"/>
        </w:rPr>
        <w:t>* właściwe podkreślić</w:t>
      </w:r>
    </w:p>
    <w:p w14:paraId="5C999D98" w14:textId="77777777" w:rsidR="001A791D" w:rsidRPr="003F1F2E" w:rsidRDefault="00F77B2A">
      <w:pPr>
        <w:overflowPunct/>
        <w:autoSpaceDE/>
        <w:autoSpaceDN/>
        <w:adjustRightInd/>
        <w:textAlignment w:val="auto"/>
      </w:pPr>
      <w:r w:rsidRPr="003F1F2E">
        <w:br w:type="page"/>
      </w:r>
      <w:r w:rsidR="001A791D" w:rsidRPr="003F1F2E">
        <w:lastRenderedPageBreak/>
        <w:br w:type="page"/>
      </w:r>
    </w:p>
    <w:p w14:paraId="0C3FC629" w14:textId="77777777" w:rsidR="001A791D" w:rsidRPr="003F1F2E" w:rsidRDefault="001A791D" w:rsidP="001A791D">
      <w:pPr>
        <w:overflowPunct/>
        <w:textAlignment w:val="auto"/>
      </w:pPr>
    </w:p>
    <w:p w14:paraId="05A1C2A1" w14:textId="77777777" w:rsidR="001A791D" w:rsidRPr="003F1F2E" w:rsidRDefault="001A791D" w:rsidP="001A791D">
      <w:pPr>
        <w:overflowPunct/>
        <w:textAlignment w:val="auto"/>
      </w:pPr>
    </w:p>
    <w:p w14:paraId="29B442A7" w14:textId="77777777" w:rsidR="001A791D" w:rsidRPr="003F1F2E" w:rsidRDefault="001A791D" w:rsidP="001A791D">
      <w:pPr>
        <w:overflowPunct/>
        <w:textAlignment w:val="auto"/>
      </w:pPr>
    </w:p>
    <w:p w14:paraId="036DC1EF" w14:textId="77777777" w:rsidR="001A791D" w:rsidRPr="003F1F2E" w:rsidRDefault="001A791D" w:rsidP="001A791D">
      <w:pPr>
        <w:overflowPunct/>
        <w:textAlignment w:val="auto"/>
      </w:pPr>
    </w:p>
    <w:p w14:paraId="24B5A952" w14:textId="77777777" w:rsidR="001A791D" w:rsidRPr="003F1F2E" w:rsidRDefault="001A791D" w:rsidP="001A791D">
      <w:pPr>
        <w:overflowPunct/>
        <w:textAlignment w:val="auto"/>
      </w:pPr>
    </w:p>
    <w:p w14:paraId="682D6ACE" w14:textId="77777777" w:rsidR="001A791D" w:rsidRPr="003F1F2E" w:rsidRDefault="001A791D" w:rsidP="001A791D">
      <w:pPr>
        <w:overflowPunct/>
        <w:textAlignment w:val="auto"/>
      </w:pPr>
    </w:p>
    <w:p w14:paraId="31674DA2" w14:textId="77777777" w:rsidR="001A791D" w:rsidRPr="003F1F2E" w:rsidRDefault="001A791D" w:rsidP="001A791D">
      <w:pPr>
        <w:overflowPunct/>
        <w:jc w:val="center"/>
        <w:textAlignment w:val="auto"/>
        <w:rPr>
          <w:b/>
          <w:sz w:val="40"/>
          <w:szCs w:val="40"/>
        </w:rPr>
      </w:pPr>
      <w:r w:rsidRPr="003F1F2E">
        <w:rPr>
          <w:b/>
          <w:sz w:val="40"/>
          <w:szCs w:val="40"/>
        </w:rPr>
        <w:t>Oświadczenie promotora</w:t>
      </w:r>
    </w:p>
    <w:p w14:paraId="631A0FCC" w14:textId="77777777" w:rsidR="001A791D" w:rsidRPr="003F1F2E" w:rsidRDefault="001A791D" w:rsidP="001A791D">
      <w:pPr>
        <w:overflowPunct/>
        <w:textAlignment w:val="auto"/>
      </w:pPr>
    </w:p>
    <w:p w14:paraId="79DCFE0A" w14:textId="77777777" w:rsidR="001A791D" w:rsidRPr="003F1F2E" w:rsidRDefault="001A791D" w:rsidP="001A791D">
      <w:pPr>
        <w:overflowPunct/>
        <w:textAlignment w:val="auto"/>
      </w:pPr>
    </w:p>
    <w:p w14:paraId="2E0ACC48" w14:textId="77777777" w:rsidR="001A791D" w:rsidRPr="003F1F2E" w:rsidRDefault="001A791D" w:rsidP="001A791D">
      <w:pPr>
        <w:overflowPunct/>
        <w:textAlignment w:val="auto"/>
      </w:pPr>
    </w:p>
    <w:p w14:paraId="6F4BA95D" w14:textId="77777777" w:rsidR="001A791D" w:rsidRPr="003F1F2E" w:rsidRDefault="001A791D" w:rsidP="001A791D">
      <w:pPr>
        <w:overflowPunct/>
        <w:textAlignment w:val="auto"/>
      </w:pPr>
    </w:p>
    <w:p w14:paraId="44AD525D" w14:textId="77777777" w:rsidR="001A791D" w:rsidRPr="003F1F2E" w:rsidRDefault="001A791D" w:rsidP="001A791D">
      <w:pPr>
        <w:overflowPunct/>
        <w:spacing w:line="360" w:lineRule="auto"/>
        <w:ind w:firstLine="426"/>
        <w:textAlignment w:val="auto"/>
      </w:pPr>
      <w:r w:rsidRPr="003F1F2E">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EF509A" w:rsidRPr="003F1F2E">
            <w:t>Tytuł pracy dyplomowej inżynierskiej</w:t>
          </w:r>
        </w:sdtContent>
      </w:sdt>
      <w:r w:rsidRPr="003F1F2E">
        <w:t xml:space="preserve">” spełnia wymagania formalne pracy dyplomowej </w:t>
      </w:r>
      <w:r w:rsidR="00EF509A" w:rsidRPr="003F1F2E">
        <w:t>inżynierskiej</w:t>
      </w:r>
      <w:r w:rsidRPr="003F1F2E">
        <w:t>.</w:t>
      </w:r>
    </w:p>
    <w:p w14:paraId="483DA41C" w14:textId="77777777" w:rsidR="001A791D" w:rsidRPr="003F1F2E" w:rsidRDefault="001A791D" w:rsidP="001A791D">
      <w:pPr>
        <w:overflowPunct/>
        <w:textAlignment w:val="auto"/>
      </w:pPr>
    </w:p>
    <w:p w14:paraId="7FCD9657" w14:textId="77777777" w:rsidR="001A791D" w:rsidRPr="003F1F2E" w:rsidRDefault="001A791D" w:rsidP="001A791D">
      <w:pPr>
        <w:overflowPunct/>
        <w:textAlignment w:val="auto"/>
      </w:pPr>
    </w:p>
    <w:p w14:paraId="0D0D9573" w14:textId="77777777" w:rsidR="001A791D" w:rsidRPr="003F1F2E" w:rsidRDefault="001A791D" w:rsidP="001A791D">
      <w:pPr>
        <w:overflowPunct/>
        <w:textAlignment w:val="auto"/>
      </w:pPr>
    </w:p>
    <w:p w14:paraId="5D2B0A68" w14:textId="77777777" w:rsidR="001A791D" w:rsidRPr="003F1F2E" w:rsidRDefault="001A791D" w:rsidP="001A791D">
      <w:pPr>
        <w:overflowPunct/>
        <w:textAlignment w:val="auto"/>
      </w:pPr>
    </w:p>
    <w:p w14:paraId="573B295F" w14:textId="77777777" w:rsidR="001A791D" w:rsidRPr="003F1F2E" w:rsidRDefault="001A791D" w:rsidP="001A791D">
      <w:pPr>
        <w:overflowPunct/>
        <w:textAlignment w:val="auto"/>
      </w:pPr>
    </w:p>
    <w:p w14:paraId="13AF0971" w14:textId="77777777" w:rsidR="001A791D" w:rsidRPr="003F1F2E" w:rsidRDefault="001A791D" w:rsidP="001A791D">
      <w:pPr>
        <w:overflowPunct/>
        <w:textAlignment w:val="auto"/>
      </w:pPr>
    </w:p>
    <w:p w14:paraId="3D09E50E" w14:textId="77777777" w:rsidR="001A791D" w:rsidRPr="003F1F2E" w:rsidRDefault="001A791D" w:rsidP="001A791D">
      <w:pPr>
        <w:overflowPunct/>
        <w:textAlignment w:val="auto"/>
      </w:pPr>
    </w:p>
    <w:p w14:paraId="3FA51BFC" w14:textId="77777777" w:rsidR="001A791D" w:rsidRPr="003F1F2E" w:rsidRDefault="001A791D" w:rsidP="001A791D">
      <w:pPr>
        <w:overflowPunct/>
        <w:textAlignment w:val="auto"/>
      </w:pPr>
    </w:p>
    <w:p w14:paraId="3C2F5A7B" w14:textId="77777777" w:rsidR="001A791D" w:rsidRPr="003F1F2E" w:rsidRDefault="001A791D" w:rsidP="001A791D">
      <w:pPr>
        <w:overflowPunct/>
        <w:textAlignment w:val="auto"/>
      </w:pPr>
    </w:p>
    <w:p w14:paraId="7FAEE28B" w14:textId="77777777" w:rsidR="001A791D" w:rsidRPr="003F1F2E" w:rsidRDefault="001A791D" w:rsidP="001A791D">
      <w:pPr>
        <w:overflowPunct/>
        <w:textAlignment w:val="auto"/>
      </w:pPr>
    </w:p>
    <w:p w14:paraId="7335E1BC" w14:textId="77777777" w:rsidR="001A791D" w:rsidRPr="003F1F2E" w:rsidRDefault="001A791D" w:rsidP="001A791D">
      <w:pPr>
        <w:overflowPunct/>
        <w:textAlignment w:val="auto"/>
      </w:pPr>
    </w:p>
    <w:p w14:paraId="7521D138" w14:textId="77777777" w:rsidR="001A791D" w:rsidRPr="003F1F2E" w:rsidRDefault="001A791D" w:rsidP="001A791D">
      <w:pPr>
        <w:overflowPunct/>
        <w:textAlignment w:val="auto"/>
      </w:pPr>
    </w:p>
    <w:p w14:paraId="2D644F26" w14:textId="77777777" w:rsidR="001A791D" w:rsidRPr="003F1F2E"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RPr="003F1F2E" w14:paraId="77039D49" w14:textId="77777777" w:rsidTr="001A791D">
        <w:tc>
          <w:tcPr>
            <w:tcW w:w="4531" w:type="dxa"/>
          </w:tcPr>
          <w:p w14:paraId="7C3D3DBE" w14:textId="77777777" w:rsidR="001A791D" w:rsidRPr="003F1F2E" w:rsidRDefault="001A791D" w:rsidP="001A791D">
            <w:pPr>
              <w:overflowPunct/>
              <w:textAlignment w:val="auto"/>
            </w:pPr>
            <w:r w:rsidRPr="003F1F2E">
              <w:rPr>
                <w:sz w:val="20"/>
              </w:rPr>
              <w:t>Gliwice</w:t>
            </w:r>
            <w:r w:rsidRPr="003F1F2E">
              <w:t xml:space="preserve">, dnia </w:t>
            </w:r>
            <w:r w:rsidRPr="003F1F2E">
              <w:rPr>
                <w:sz w:val="20"/>
              </w:rPr>
              <w:t>………………………</w:t>
            </w:r>
          </w:p>
          <w:p w14:paraId="5476932A" w14:textId="77777777" w:rsidR="001A791D" w:rsidRPr="003F1F2E" w:rsidRDefault="001A791D" w:rsidP="001A791D">
            <w:pPr>
              <w:overflowPunct/>
              <w:textAlignment w:val="auto"/>
            </w:pPr>
          </w:p>
        </w:tc>
        <w:tc>
          <w:tcPr>
            <w:tcW w:w="3171" w:type="dxa"/>
          </w:tcPr>
          <w:p w14:paraId="63F896E2" w14:textId="77777777" w:rsidR="001A791D" w:rsidRPr="003F1F2E" w:rsidRDefault="001A791D" w:rsidP="001A791D">
            <w:pPr>
              <w:overflowPunct/>
              <w:jc w:val="center"/>
              <w:textAlignment w:val="auto"/>
              <w:rPr>
                <w:sz w:val="20"/>
              </w:rPr>
            </w:pPr>
            <w:r w:rsidRPr="003F1F2E">
              <w:rPr>
                <w:sz w:val="20"/>
              </w:rPr>
              <w:t>………………..……………….……</w:t>
            </w:r>
          </w:p>
          <w:p w14:paraId="52C15A21" w14:textId="77777777" w:rsidR="001A791D" w:rsidRPr="003F1F2E" w:rsidRDefault="001A791D" w:rsidP="001A791D">
            <w:pPr>
              <w:overflowPunct/>
              <w:jc w:val="center"/>
              <w:textAlignment w:val="auto"/>
              <w:rPr>
                <w:i/>
                <w:sz w:val="20"/>
              </w:rPr>
            </w:pPr>
            <w:r w:rsidRPr="003F1F2E">
              <w:rPr>
                <w:i/>
                <w:sz w:val="20"/>
              </w:rPr>
              <w:t>(podpis)</w:t>
            </w:r>
          </w:p>
          <w:p w14:paraId="5EAB91C2" w14:textId="77777777" w:rsidR="001A791D" w:rsidRPr="003F1F2E" w:rsidRDefault="001A791D" w:rsidP="001A791D">
            <w:pPr>
              <w:overflowPunct/>
              <w:textAlignment w:val="auto"/>
            </w:pPr>
          </w:p>
        </w:tc>
      </w:tr>
    </w:tbl>
    <w:p w14:paraId="60B5E33E" w14:textId="77777777" w:rsidR="001A791D" w:rsidRPr="003F1F2E" w:rsidRDefault="001A791D" w:rsidP="001A791D">
      <w:pPr>
        <w:overflowPunct/>
        <w:textAlignment w:val="auto"/>
      </w:pPr>
    </w:p>
    <w:p w14:paraId="3CDBA6C1" w14:textId="77777777" w:rsidR="001A791D" w:rsidRPr="003F1F2E" w:rsidRDefault="001A791D" w:rsidP="001A791D">
      <w:pPr>
        <w:overflowPunct/>
        <w:textAlignment w:val="auto"/>
      </w:pPr>
    </w:p>
    <w:p w14:paraId="5198FCCC" w14:textId="77777777" w:rsidR="001A791D" w:rsidRPr="003F1F2E" w:rsidRDefault="001A791D" w:rsidP="001A791D">
      <w:pPr>
        <w:overflowPunct/>
        <w:textAlignment w:val="auto"/>
      </w:pPr>
    </w:p>
    <w:p w14:paraId="75271145" w14:textId="77777777" w:rsidR="001A791D" w:rsidRPr="003F1F2E" w:rsidRDefault="001A791D" w:rsidP="001A791D">
      <w:pPr>
        <w:overflowPunct/>
        <w:textAlignment w:val="auto"/>
      </w:pPr>
    </w:p>
    <w:p w14:paraId="76CE8B3C" w14:textId="77777777" w:rsidR="001A791D" w:rsidRPr="003F1F2E" w:rsidRDefault="001A791D" w:rsidP="001A791D">
      <w:pPr>
        <w:overflowPunct/>
        <w:textAlignment w:val="auto"/>
      </w:pPr>
    </w:p>
    <w:p w14:paraId="6CC070B5" w14:textId="77777777" w:rsidR="001A791D" w:rsidRPr="003F1F2E" w:rsidRDefault="001A791D" w:rsidP="001A791D">
      <w:pPr>
        <w:overflowPunct/>
        <w:textAlignment w:val="auto"/>
      </w:pPr>
    </w:p>
    <w:p w14:paraId="2DB0CFF5" w14:textId="77777777" w:rsidR="001A791D" w:rsidRPr="003F1F2E" w:rsidRDefault="001A791D" w:rsidP="001A791D">
      <w:pPr>
        <w:overflowPunct/>
        <w:textAlignment w:val="auto"/>
      </w:pPr>
    </w:p>
    <w:p w14:paraId="7326BBBF" w14:textId="77777777" w:rsidR="001A791D" w:rsidRPr="003F1F2E" w:rsidRDefault="001A791D" w:rsidP="001A791D">
      <w:pPr>
        <w:overflowPunct/>
        <w:textAlignment w:val="auto"/>
      </w:pPr>
    </w:p>
    <w:p w14:paraId="2FFD951C" w14:textId="77777777" w:rsidR="001A791D" w:rsidRPr="003F1F2E" w:rsidRDefault="001A791D" w:rsidP="001A791D">
      <w:pPr>
        <w:overflowPunct/>
        <w:textAlignment w:val="auto"/>
      </w:pPr>
    </w:p>
    <w:p w14:paraId="2E4E1D6D" w14:textId="77777777" w:rsidR="001A791D" w:rsidRPr="003F1F2E" w:rsidRDefault="001A791D" w:rsidP="001A791D">
      <w:pPr>
        <w:overflowPunct/>
        <w:textAlignment w:val="auto"/>
      </w:pPr>
    </w:p>
    <w:p w14:paraId="05CBB8AA" w14:textId="77777777" w:rsidR="001A791D" w:rsidRPr="003F1F2E" w:rsidRDefault="001A791D" w:rsidP="001A791D">
      <w:pPr>
        <w:overflowPunct/>
        <w:textAlignment w:val="auto"/>
      </w:pPr>
    </w:p>
    <w:p w14:paraId="737811F8" w14:textId="77777777" w:rsidR="001A791D" w:rsidRPr="003F1F2E" w:rsidRDefault="001A791D" w:rsidP="001A791D">
      <w:pPr>
        <w:overflowPunct/>
        <w:autoSpaceDE/>
        <w:autoSpaceDN/>
        <w:adjustRightInd/>
        <w:textAlignment w:val="auto"/>
        <w:rPr>
          <w:i/>
        </w:rPr>
      </w:pPr>
    </w:p>
    <w:p w14:paraId="60564A7B" w14:textId="77777777" w:rsidR="001A791D" w:rsidRPr="003F1F2E" w:rsidRDefault="001A791D" w:rsidP="001A791D">
      <w:pPr>
        <w:overflowPunct/>
        <w:autoSpaceDE/>
        <w:autoSpaceDN/>
        <w:adjustRightInd/>
        <w:textAlignment w:val="auto"/>
      </w:pPr>
    </w:p>
    <w:p w14:paraId="69744665" w14:textId="77777777" w:rsidR="001A791D" w:rsidRPr="003F1F2E" w:rsidRDefault="001A791D" w:rsidP="001A791D">
      <w:pPr>
        <w:overflowPunct/>
        <w:autoSpaceDE/>
        <w:autoSpaceDN/>
        <w:adjustRightInd/>
        <w:textAlignment w:val="auto"/>
      </w:pPr>
    </w:p>
    <w:p w14:paraId="2CBD783E" w14:textId="77777777" w:rsidR="001A791D" w:rsidRPr="003F1F2E" w:rsidRDefault="001A791D" w:rsidP="001A791D">
      <w:pPr>
        <w:overflowPunct/>
        <w:autoSpaceDE/>
        <w:autoSpaceDN/>
        <w:adjustRightInd/>
        <w:textAlignment w:val="auto"/>
      </w:pPr>
    </w:p>
    <w:p w14:paraId="7BBABD68" w14:textId="77777777" w:rsidR="00E76F8C" w:rsidRPr="003F1F2E" w:rsidRDefault="001A791D">
      <w:pPr>
        <w:overflowPunct/>
        <w:autoSpaceDE/>
        <w:autoSpaceDN/>
        <w:adjustRightInd/>
        <w:textAlignment w:val="auto"/>
        <w:sectPr w:rsidR="00E76F8C" w:rsidRPr="003F1F2E" w:rsidSect="00F02830">
          <w:headerReference w:type="even" r:id="rId9"/>
          <w:headerReference w:type="default" r:id="rId10"/>
          <w:headerReference w:type="first" r:id="rId11"/>
          <w:footnotePr>
            <w:numRestart w:val="eachPage"/>
          </w:footnotePr>
          <w:pgSz w:w="11907" w:h="16840" w:code="9"/>
          <w:pgMar w:top="2155" w:right="1814" w:bottom="2778" w:left="1814" w:header="1814" w:footer="1814" w:gutter="0"/>
          <w:pgNumType w:fmt="lowerRoman" w:start="1"/>
          <w:cols w:space="708"/>
          <w:docGrid w:linePitch="326"/>
        </w:sectPr>
      </w:pPr>
      <w:r w:rsidRPr="003F1F2E">
        <w:br w:type="page"/>
      </w:r>
    </w:p>
    <w:p w14:paraId="46014BA5" w14:textId="77777777" w:rsidR="001A791D" w:rsidRPr="003F1F2E" w:rsidRDefault="001A791D">
      <w:pPr>
        <w:overflowPunct/>
        <w:autoSpaceDE/>
        <w:autoSpaceDN/>
        <w:adjustRightInd/>
        <w:textAlignment w:val="auto"/>
      </w:pPr>
    </w:p>
    <w:p w14:paraId="3ABFE55D" w14:textId="77777777" w:rsidR="00663561" w:rsidRPr="003F1F2E" w:rsidRDefault="00663561">
      <w:pPr>
        <w:overflowPunct/>
        <w:autoSpaceDE/>
        <w:autoSpaceDN/>
        <w:adjustRightInd/>
        <w:textAlignment w:val="auto"/>
        <w:rPr>
          <w:rFonts w:ascii="Cambria" w:hAnsi="Cambria"/>
          <w:b/>
          <w:bCs/>
          <w:color w:val="365F91"/>
          <w:sz w:val="28"/>
          <w:szCs w:val="28"/>
        </w:rPr>
      </w:pPr>
    </w:p>
    <w:p w14:paraId="6ECEF441" w14:textId="77777777" w:rsidR="001D381A" w:rsidRPr="003F1F2E" w:rsidRDefault="001D381A" w:rsidP="001F24F6">
      <w:pPr>
        <w:pStyle w:val="Nagwekspisutreci"/>
        <w:spacing w:before="1080" w:after="840"/>
        <w:rPr>
          <w:color w:val="000000" w:themeColor="text1"/>
          <w:sz w:val="48"/>
          <w:szCs w:val="48"/>
        </w:rPr>
      </w:pPr>
      <w:r w:rsidRPr="003F1F2E">
        <w:rPr>
          <w:color w:val="000000" w:themeColor="text1"/>
          <w:sz w:val="48"/>
          <w:szCs w:val="48"/>
        </w:rPr>
        <w:t>S</w:t>
      </w:r>
      <w:r w:rsidR="00FB07F8" w:rsidRPr="003F1F2E">
        <w:rPr>
          <w:color w:val="000000" w:themeColor="text1"/>
          <w:sz w:val="48"/>
          <w:szCs w:val="48"/>
        </w:rPr>
        <w:t>pis treści</w:t>
      </w:r>
    </w:p>
    <w:p w14:paraId="147D48CB" w14:textId="77777777" w:rsidR="001F24F6" w:rsidRPr="003F1F2E" w:rsidRDefault="001F24F6" w:rsidP="001F24F6"/>
    <w:p w14:paraId="255E4BDF" w14:textId="5FDF3262" w:rsidR="00F420CE" w:rsidRPr="003F1F2E" w:rsidRDefault="001D381A">
      <w:pPr>
        <w:pStyle w:val="Spistreci1"/>
        <w:tabs>
          <w:tab w:val="left" w:pos="480"/>
          <w:tab w:val="right" w:leader="dot" w:pos="8269"/>
        </w:tabs>
        <w:rPr>
          <w:rFonts w:asciiTheme="minorHAnsi" w:eastAsiaTheme="minorEastAsia" w:hAnsiTheme="minorHAnsi" w:cstheme="minorBidi"/>
          <w:sz w:val="22"/>
          <w:szCs w:val="22"/>
          <w:lang w:val="pl-PL" w:eastAsia="en-US"/>
        </w:rPr>
      </w:pPr>
      <w:r w:rsidRPr="003F1F2E">
        <w:rPr>
          <w:lang w:val="pl-PL"/>
        </w:rPr>
        <w:fldChar w:fldCharType="begin"/>
      </w:r>
      <w:r w:rsidRPr="003F1F2E">
        <w:rPr>
          <w:lang w:val="pl-PL"/>
        </w:rPr>
        <w:instrText xml:space="preserve"> TOC \o "1-3" \h \z \u </w:instrText>
      </w:r>
      <w:r w:rsidRPr="003F1F2E">
        <w:rPr>
          <w:lang w:val="pl-PL"/>
        </w:rPr>
        <w:fldChar w:fldCharType="separate"/>
      </w:r>
      <w:hyperlink w:anchor="_Toc526887085" w:history="1">
        <w:r w:rsidR="00F420CE" w:rsidRPr="003F1F2E">
          <w:rPr>
            <w:rStyle w:val="Hipercze"/>
            <w:lang w:val="pl-PL"/>
          </w:rPr>
          <w:t>1.</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Wstęp</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_Toc526887085 \h </w:instrText>
        </w:r>
        <w:r w:rsidR="00F420CE" w:rsidRPr="003F1F2E">
          <w:rPr>
            <w:webHidden/>
            <w:lang w:val="pl-PL"/>
          </w:rPr>
        </w:r>
        <w:r w:rsidR="00F420CE" w:rsidRPr="003F1F2E">
          <w:rPr>
            <w:webHidden/>
            <w:lang w:val="pl-PL"/>
          </w:rPr>
          <w:fldChar w:fldCharType="separate"/>
        </w:r>
        <w:r w:rsidR="00FF1C62" w:rsidRPr="003F1F2E">
          <w:rPr>
            <w:webHidden/>
            <w:lang w:val="pl-PL"/>
          </w:rPr>
          <w:t>1</w:t>
        </w:r>
        <w:r w:rsidR="00F420CE" w:rsidRPr="003F1F2E">
          <w:rPr>
            <w:webHidden/>
            <w:lang w:val="pl-PL"/>
          </w:rPr>
          <w:fldChar w:fldCharType="end"/>
        </w:r>
      </w:hyperlink>
    </w:p>
    <w:p w14:paraId="2D915F5D" w14:textId="123769D9" w:rsidR="00F420CE" w:rsidRPr="003F1F2E" w:rsidRDefault="00007413">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6" w:history="1">
        <w:r w:rsidR="00F420CE" w:rsidRPr="003F1F2E">
          <w:rPr>
            <w:rStyle w:val="Hipercze"/>
            <w:lang w:val="pl-PL"/>
          </w:rPr>
          <w:t>2.</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[Analiza tematu]</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_Toc526887086 \h </w:instrText>
        </w:r>
        <w:r w:rsidR="00F420CE" w:rsidRPr="003F1F2E">
          <w:rPr>
            <w:webHidden/>
            <w:lang w:val="pl-PL"/>
          </w:rPr>
        </w:r>
        <w:r w:rsidR="00F420CE" w:rsidRPr="003F1F2E">
          <w:rPr>
            <w:webHidden/>
            <w:lang w:val="pl-PL"/>
          </w:rPr>
          <w:fldChar w:fldCharType="separate"/>
        </w:r>
        <w:r w:rsidR="00FF1C62" w:rsidRPr="003F1F2E">
          <w:rPr>
            <w:webHidden/>
            <w:lang w:val="pl-PL"/>
          </w:rPr>
          <w:t>5</w:t>
        </w:r>
        <w:r w:rsidR="00F420CE" w:rsidRPr="003F1F2E">
          <w:rPr>
            <w:webHidden/>
            <w:lang w:val="pl-PL"/>
          </w:rPr>
          <w:fldChar w:fldCharType="end"/>
        </w:r>
      </w:hyperlink>
    </w:p>
    <w:p w14:paraId="3D0432D9" w14:textId="3CC59DEB" w:rsidR="00F420CE" w:rsidRPr="003F1F2E" w:rsidRDefault="00007413">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7" w:history="1">
        <w:r w:rsidR="00F420CE" w:rsidRPr="003F1F2E">
          <w:rPr>
            <w:rStyle w:val="Hipercze"/>
            <w:lang w:val="pl-PL"/>
          </w:rPr>
          <w:t>3.</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Wymagania i narzędzia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_Toc526887087 \h </w:instrText>
        </w:r>
        <w:r w:rsidR="00F420CE" w:rsidRPr="003F1F2E">
          <w:rPr>
            <w:webHidden/>
            <w:lang w:val="pl-PL"/>
          </w:rPr>
        </w:r>
        <w:r w:rsidR="00F420CE" w:rsidRPr="003F1F2E">
          <w:rPr>
            <w:webHidden/>
            <w:lang w:val="pl-PL"/>
          </w:rPr>
          <w:fldChar w:fldCharType="separate"/>
        </w:r>
        <w:r w:rsidR="00FF1C62" w:rsidRPr="003F1F2E">
          <w:rPr>
            <w:webHidden/>
            <w:lang w:val="pl-PL"/>
          </w:rPr>
          <w:t>9</w:t>
        </w:r>
        <w:r w:rsidR="00F420CE" w:rsidRPr="003F1F2E">
          <w:rPr>
            <w:webHidden/>
            <w:lang w:val="pl-PL"/>
          </w:rPr>
          <w:fldChar w:fldCharType="end"/>
        </w:r>
      </w:hyperlink>
    </w:p>
    <w:p w14:paraId="651F9448" w14:textId="59BE4258" w:rsidR="00F420CE" w:rsidRPr="003F1F2E" w:rsidRDefault="00007413">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8" w:history="1">
        <w:r w:rsidR="00F420CE" w:rsidRPr="003F1F2E">
          <w:rPr>
            <w:rStyle w:val="Hipercze"/>
            <w:lang w:val="pl-PL"/>
          </w:rPr>
          <w:t>4.</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zewnętrzna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_Toc526887088 \h </w:instrText>
        </w:r>
        <w:r w:rsidR="00F420CE" w:rsidRPr="003F1F2E">
          <w:rPr>
            <w:webHidden/>
            <w:lang w:val="pl-PL"/>
          </w:rPr>
        </w:r>
        <w:r w:rsidR="00F420CE" w:rsidRPr="003F1F2E">
          <w:rPr>
            <w:webHidden/>
            <w:lang w:val="pl-PL"/>
          </w:rPr>
          <w:fldChar w:fldCharType="separate"/>
        </w:r>
        <w:r w:rsidR="00FF1C62" w:rsidRPr="003F1F2E">
          <w:rPr>
            <w:webHidden/>
            <w:lang w:val="pl-PL"/>
          </w:rPr>
          <w:t>12</w:t>
        </w:r>
        <w:r w:rsidR="00F420CE" w:rsidRPr="003F1F2E">
          <w:rPr>
            <w:webHidden/>
            <w:lang w:val="pl-PL"/>
          </w:rPr>
          <w:fldChar w:fldCharType="end"/>
        </w:r>
      </w:hyperlink>
    </w:p>
    <w:p w14:paraId="07888C1D" w14:textId="7E8B516A" w:rsidR="00F420CE" w:rsidRPr="003F1F2E" w:rsidRDefault="00007413">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9" w:history="1">
        <w:r w:rsidR="00F420CE" w:rsidRPr="003F1F2E">
          <w:rPr>
            <w:rStyle w:val="Hipercze"/>
            <w:lang w:val="pl-PL"/>
          </w:rPr>
          <w:t>5.</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wewnętrzna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_Toc526887089 \h </w:instrText>
        </w:r>
        <w:r w:rsidR="00F420CE" w:rsidRPr="003F1F2E">
          <w:rPr>
            <w:webHidden/>
            <w:lang w:val="pl-PL"/>
          </w:rPr>
        </w:r>
        <w:r w:rsidR="00F420CE" w:rsidRPr="003F1F2E">
          <w:rPr>
            <w:webHidden/>
            <w:lang w:val="pl-PL"/>
          </w:rPr>
          <w:fldChar w:fldCharType="separate"/>
        </w:r>
        <w:r w:rsidR="00FF1C62" w:rsidRPr="003F1F2E">
          <w:rPr>
            <w:webHidden/>
            <w:lang w:val="pl-PL"/>
          </w:rPr>
          <w:t>15</w:t>
        </w:r>
        <w:r w:rsidR="00F420CE" w:rsidRPr="003F1F2E">
          <w:rPr>
            <w:webHidden/>
            <w:lang w:val="pl-PL"/>
          </w:rPr>
          <w:fldChar w:fldCharType="end"/>
        </w:r>
      </w:hyperlink>
    </w:p>
    <w:p w14:paraId="1C73F4FA" w14:textId="6572B311" w:rsidR="00F420CE" w:rsidRPr="003F1F2E" w:rsidRDefault="00007413">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0" w:history="1">
        <w:r w:rsidR="00F420CE" w:rsidRPr="003F1F2E">
          <w:rPr>
            <w:rStyle w:val="Hipercze"/>
            <w:lang w:val="pl-PL"/>
          </w:rPr>
          <w:t>6.</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Weryfikacja i walidacja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_Toc526887090 \h </w:instrText>
        </w:r>
        <w:r w:rsidR="00F420CE" w:rsidRPr="003F1F2E">
          <w:rPr>
            <w:webHidden/>
            <w:lang w:val="pl-PL"/>
          </w:rPr>
        </w:r>
        <w:r w:rsidR="00F420CE" w:rsidRPr="003F1F2E">
          <w:rPr>
            <w:webHidden/>
            <w:lang w:val="pl-PL"/>
          </w:rPr>
          <w:fldChar w:fldCharType="separate"/>
        </w:r>
        <w:r w:rsidR="00FF1C62" w:rsidRPr="003F1F2E">
          <w:rPr>
            <w:webHidden/>
            <w:lang w:val="pl-PL"/>
          </w:rPr>
          <w:t>18</w:t>
        </w:r>
        <w:r w:rsidR="00F420CE" w:rsidRPr="003F1F2E">
          <w:rPr>
            <w:webHidden/>
            <w:lang w:val="pl-PL"/>
          </w:rPr>
          <w:fldChar w:fldCharType="end"/>
        </w:r>
      </w:hyperlink>
    </w:p>
    <w:p w14:paraId="2789D664" w14:textId="1D52095B" w:rsidR="00F420CE" w:rsidRPr="003F1F2E" w:rsidRDefault="00007413">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1" w:history="1">
        <w:r w:rsidR="00F420CE" w:rsidRPr="003F1F2E">
          <w:rPr>
            <w:rStyle w:val="Hipercze"/>
            <w:lang w:val="pl-PL"/>
          </w:rPr>
          <w:t>7.</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Podsumowanie i wnioski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_Toc526887091 \h </w:instrText>
        </w:r>
        <w:r w:rsidR="00F420CE" w:rsidRPr="003F1F2E">
          <w:rPr>
            <w:webHidden/>
            <w:lang w:val="pl-PL"/>
          </w:rPr>
        </w:r>
        <w:r w:rsidR="00F420CE" w:rsidRPr="003F1F2E">
          <w:rPr>
            <w:webHidden/>
            <w:lang w:val="pl-PL"/>
          </w:rPr>
          <w:fldChar w:fldCharType="separate"/>
        </w:r>
        <w:r w:rsidR="00FF1C62" w:rsidRPr="003F1F2E">
          <w:rPr>
            <w:webHidden/>
            <w:lang w:val="pl-PL"/>
          </w:rPr>
          <w:t>21</w:t>
        </w:r>
        <w:r w:rsidR="00F420CE" w:rsidRPr="003F1F2E">
          <w:rPr>
            <w:webHidden/>
            <w:lang w:val="pl-PL"/>
          </w:rPr>
          <w:fldChar w:fldCharType="end"/>
        </w:r>
      </w:hyperlink>
    </w:p>
    <w:p w14:paraId="6DF27D50" w14:textId="2DDA3686" w:rsidR="00F420CE" w:rsidRPr="003F1F2E" w:rsidRDefault="00007413">
      <w:pPr>
        <w:pStyle w:val="Spistreci1"/>
        <w:tabs>
          <w:tab w:val="right" w:leader="dot" w:pos="8269"/>
        </w:tabs>
        <w:rPr>
          <w:rFonts w:asciiTheme="minorHAnsi" w:eastAsiaTheme="minorEastAsia" w:hAnsiTheme="minorHAnsi" w:cstheme="minorBidi"/>
          <w:sz w:val="22"/>
          <w:szCs w:val="22"/>
          <w:lang w:val="pl-PL" w:eastAsia="en-US"/>
        </w:rPr>
      </w:pPr>
      <w:hyperlink w:anchor="_Toc526887092" w:history="1">
        <w:r w:rsidR="00F420CE" w:rsidRPr="003F1F2E">
          <w:rPr>
            <w:rStyle w:val="Hipercze"/>
            <w:lang w:val="pl-PL"/>
          </w:rPr>
          <w:t>Bibliografia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_Toc526887092 \h </w:instrText>
        </w:r>
        <w:r w:rsidR="00F420CE" w:rsidRPr="003F1F2E">
          <w:rPr>
            <w:webHidden/>
            <w:lang w:val="pl-PL"/>
          </w:rPr>
        </w:r>
        <w:r w:rsidR="00F420CE" w:rsidRPr="003F1F2E">
          <w:rPr>
            <w:webHidden/>
            <w:lang w:val="pl-PL"/>
          </w:rPr>
          <w:fldChar w:fldCharType="separate"/>
        </w:r>
        <w:r w:rsidR="00FF1C62" w:rsidRPr="003F1F2E">
          <w:rPr>
            <w:webHidden/>
            <w:lang w:val="pl-PL"/>
          </w:rPr>
          <w:t>i</w:t>
        </w:r>
        <w:r w:rsidR="00F420CE" w:rsidRPr="003F1F2E">
          <w:rPr>
            <w:webHidden/>
            <w:lang w:val="pl-PL"/>
          </w:rPr>
          <w:fldChar w:fldCharType="end"/>
        </w:r>
      </w:hyperlink>
    </w:p>
    <w:p w14:paraId="0ABE4EBE" w14:textId="3AE03B8B" w:rsidR="00F420CE" w:rsidRPr="003F1F2E" w:rsidRDefault="00007413">
      <w:pPr>
        <w:pStyle w:val="Spistreci1"/>
        <w:tabs>
          <w:tab w:val="right" w:leader="dot" w:pos="8269"/>
        </w:tabs>
        <w:rPr>
          <w:rFonts w:asciiTheme="minorHAnsi" w:eastAsiaTheme="minorEastAsia" w:hAnsiTheme="minorHAnsi" w:cstheme="minorBidi"/>
          <w:sz w:val="22"/>
          <w:szCs w:val="22"/>
          <w:lang w:val="pl-PL" w:eastAsia="en-US"/>
        </w:rPr>
      </w:pPr>
      <w:hyperlink w:anchor="_Toc526887093" w:history="1">
        <w:r w:rsidR="00F420CE" w:rsidRPr="003F1F2E">
          <w:rPr>
            <w:rStyle w:val="Hipercze"/>
            <w:lang w:val="pl-PL"/>
          </w:rPr>
          <w:t>Spis skrótów i symboli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_Toc526887093 \h </w:instrText>
        </w:r>
        <w:r w:rsidR="00F420CE" w:rsidRPr="003F1F2E">
          <w:rPr>
            <w:webHidden/>
            <w:lang w:val="pl-PL"/>
          </w:rPr>
        </w:r>
        <w:r w:rsidR="00F420CE" w:rsidRPr="003F1F2E">
          <w:rPr>
            <w:webHidden/>
            <w:lang w:val="pl-PL"/>
          </w:rPr>
          <w:fldChar w:fldCharType="separate"/>
        </w:r>
        <w:r w:rsidR="00FF1C62" w:rsidRPr="003F1F2E">
          <w:rPr>
            <w:webHidden/>
            <w:lang w:val="pl-PL"/>
          </w:rPr>
          <w:t>ii</w:t>
        </w:r>
        <w:r w:rsidR="00F420CE" w:rsidRPr="003F1F2E">
          <w:rPr>
            <w:webHidden/>
            <w:lang w:val="pl-PL"/>
          </w:rPr>
          <w:fldChar w:fldCharType="end"/>
        </w:r>
      </w:hyperlink>
    </w:p>
    <w:p w14:paraId="41DF790F" w14:textId="41EC70B9" w:rsidR="00F420CE" w:rsidRPr="003F1F2E" w:rsidRDefault="00007413">
      <w:pPr>
        <w:pStyle w:val="Spistreci1"/>
        <w:tabs>
          <w:tab w:val="right" w:leader="dot" w:pos="8269"/>
        </w:tabs>
        <w:rPr>
          <w:rFonts w:asciiTheme="minorHAnsi" w:eastAsiaTheme="minorEastAsia" w:hAnsiTheme="minorHAnsi" w:cstheme="minorBidi"/>
          <w:sz w:val="22"/>
          <w:szCs w:val="22"/>
          <w:lang w:val="pl-PL" w:eastAsia="en-US"/>
        </w:rPr>
      </w:pPr>
      <w:hyperlink w:anchor="_Toc526887094" w:history="1">
        <w:r w:rsidR="00F420CE" w:rsidRPr="003F1F2E">
          <w:rPr>
            <w:rStyle w:val="Hipercze"/>
            <w:lang w:val="pl-PL"/>
          </w:rPr>
          <w:t>Zawartość dołączonej płyty</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_Toc526887094 \h </w:instrText>
        </w:r>
        <w:r w:rsidR="00F420CE" w:rsidRPr="003F1F2E">
          <w:rPr>
            <w:webHidden/>
            <w:lang w:val="pl-PL"/>
          </w:rPr>
        </w:r>
        <w:r w:rsidR="00F420CE" w:rsidRPr="003F1F2E">
          <w:rPr>
            <w:webHidden/>
            <w:lang w:val="pl-PL"/>
          </w:rPr>
          <w:fldChar w:fldCharType="separate"/>
        </w:r>
        <w:r w:rsidR="00FF1C62" w:rsidRPr="003F1F2E">
          <w:rPr>
            <w:webHidden/>
            <w:lang w:val="pl-PL"/>
          </w:rPr>
          <w:t>iii</w:t>
        </w:r>
        <w:r w:rsidR="00F420CE" w:rsidRPr="003F1F2E">
          <w:rPr>
            <w:webHidden/>
            <w:lang w:val="pl-PL"/>
          </w:rPr>
          <w:fldChar w:fldCharType="end"/>
        </w:r>
      </w:hyperlink>
    </w:p>
    <w:p w14:paraId="35340A78" w14:textId="601FF2F6" w:rsidR="00F420CE" w:rsidRPr="003F1F2E" w:rsidRDefault="00007413">
      <w:pPr>
        <w:pStyle w:val="Spistreci1"/>
        <w:tabs>
          <w:tab w:val="right" w:leader="dot" w:pos="8269"/>
        </w:tabs>
        <w:rPr>
          <w:rFonts w:asciiTheme="minorHAnsi" w:eastAsiaTheme="minorEastAsia" w:hAnsiTheme="minorHAnsi" w:cstheme="minorBidi"/>
          <w:sz w:val="22"/>
          <w:szCs w:val="22"/>
          <w:lang w:val="pl-PL" w:eastAsia="en-US"/>
        </w:rPr>
      </w:pPr>
      <w:hyperlink w:anchor="_Toc526887095" w:history="1">
        <w:r w:rsidR="00F420CE" w:rsidRPr="003F1F2E">
          <w:rPr>
            <w:rStyle w:val="Hipercze"/>
            <w:lang w:val="pl-PL"/>
          </w:rPr>
          <w:t>Spis rysunków</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_Toc526887095 \h </w:instrText>
        </w:r>
        <w:r w:rsidR="00F420CE" w:rsidRPr="003F1F2E">
          <w:rPr>
            <w:webHidden/>
            <w:lang w:val="pl-PL"/>
          </w:rPr>
        </w:r>
        <w:r w:rsidR="00F420CE" w:rsidRPr="003F1F2E">
          <w:rPr>
            <w:webHidden/>
            <w:lang w:val="pl-PL"/>
          </w:rPr>
          <w:fldChar w:fldCharType="separate"/>
        </w:r>
        <w:r w:rsidR="00FF1C62" w:rsidRPr="003F1F2E">
          <w:rPr>
            <w:webHidden/>
            <w:lang w:val="pl-PL"/>
          </w:rPr>
          <w:t>iv</w:t>
        </w:r>
        <w:r w:rsidR="00F420CE" w:rsidRPr="003F1F2E">
          <w:rPr>
            <w:webHidden/>
            <w:lang w:val="pl-PL"/>
          </w:rPr>
          <w:fldChar w:fldCharType="end"/>
        </w:r>
      </w:hyperlink>
    </w:p>
    <w:p w14:paraId="28826527" w14:textId="7B99EE13" w:rsidR="00F420CE" w:rsidRPr="003F1F2E" w:rsidRDefault="00007413">
      <w:pPr>
        <w:pStyle w:val="Spistreci1"/>
        <w:tabs>
          <w:tab w:val="right" w:leader="dot" w:pos="8269"/>
        </w:tabs>
        <w:rPr>
          <w:rFonts w:asciiTheme="minorHAnsi" w:eastAsiaTheme="minorEastAsia" w:hAnsiTheme="minorHAnsi" w:cstheme="minorBidi"/>
          <w:sz w:val="22"/>
          <w:szCs w:val="22"/>
          <w:lang w:val="pl-PL" w:eastAsia="en-US"/>
        </w:rPr>
      </w:pPr>
      <w:hyperlink w:anchor="_Toc526887096" w:history="1">
        <w:r w:rsidR="00F420CE" w:rsidRPr="003F1F2E">
          <w:rPr>
            <w:rStyle w:val="Hipercze"/>
            <w:lang w:val="pl-PL"/>
          </w:rPr>
          <w:t>Spis tabel</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_Toc526887096 \h </w:instrText>
        </w:r>
        <w:r w:rsidR="00F420CE" w:rsidRPr="003F1F2E">
          <w:rPr>
            <w:webHidden/>
            <w:lang w:val="pl-PL"/>
          </w:rPr>
        </w:r>
        <w:r w:rsidR="00F420CE" w:rsidRPr="003F1F2E">
          <w:rPr>
            <w:webHidden/>
            <w:lang w:val="pl-PL"/>
          </w:rPr>
          <w:fldChar w:fldCharType="separate"/>
        </w:r>
        <w:r w:rsidR="00FF1C62" w:rsidRPr="003F1F2E">
          <w:rPr>
            <w:webHidden/>
            <w:lang w:val="pl-PL"/>
          </w:rPr>
          <w:t>v</w:t>
        </w:r>
        <w:r w:rsidR="00F420CE" w:rsidRPr="003F1F2E">
          <w:rPr>
            <w:webHidden/>
            <w:lang w:val="pl-PL"/>
          </w:rPr>
          <w:fldChar w:fldCharType="end"/>
        </w:r>
      </w:hyperlink>
    </w:p>
    <w:p w14:paraId="2D6F4E8E" w14:textId="77777777" w:rsidR="001D381A" w:rsidRPr="003F1F2E" w:rsidRDefault="001D381A" w:rsidP="001D381A">
      <w:pPr>
        <w:rPr>
          <w:b/>
          <w:bCs/>
        </w:rPr>
      </w:pPr>
      <w:r w:rsidRPr="003F1F2E">
        <w:rPr>
          <w:b/>
          <w:bCs/>
        </w:rPr>
        <w:fldChar w:fldCharType="end"/>
      </w:r>
    </w:p>
    <w:p w14:paraId="222558B5" w14:textId="77777777" w:rsidR="001D381A" w:rsidRPr="003F1F2E" w:rsidRDefault="001D381A" w:rsidP="001D381A">
      <w:r w:rsidRPr="003F1F2E">
        <w:rPr>
          <w:b/>
          <w:bCs/>
        </w:rPr>
        <w:br w:type="page"/>
      </w:r>
    </w:p>
    <w:p w14:paraId="0DC8D74C" w14:textId="77777777" w:rsidR="00B24E03" w:rsidRPr="003F1F2E" w:rsidRDefault="00B24E03">
      <w:pPr>
        <w:overflowPunct/>
        <w:autoSpaceDE/>
        <w:autoSpaceDN/>
        <w:adjustRightInd/>
        <w:textAlignment w:val="auto"/>
      </w:pPr>
    </w:p>
    <w:p w14:paraId="6CF83348" w14:textId="77777777" w:rsidR="00C05998" w:rsidRPr="003F1F2E" w:rsidRDefault="00C05998">
      <w:pPr>
        <w:overflowPunct/>
        <w:autoSpaceDE/>
        <w:autoSpaceDN/>
        <w:adjustRightInd/>
        <w:textAlignment w:val="auto"/>
        <w:sectPr w:rsidR="00C05998" w:rsidRPr="003F1F2E" w:rsidSect="00326F59">
          <w:headerReference w:type="even" r:id="rId12"/>
          <w:headerReference w:type="default" r:id="rId13"/>
          <w:footnotePr>
            <w:numRestart w:val="eachPage"/>
          </w:footnotePr>
          <w:type w:val="oddPage"/>
          <w:pgSz w:w="11907" w:h="16840" w:code="9"/>
          <w:pgMar w:top="2155" w:right="2552" w:bottom="2778" w:left="1701" w:header="1814" w:footer="1814" w:gutter="0"/>
          <w:pgNumType w:fmt="lowerRoman" w:start="1"/>
          <w:cols w:space="708"/>
          <w:docGrid w:linePitch="326"/>
        </w:sectPr>
      </w:pPr>
    </w:p>
    <w:p w14:paraId="08D44599" w14:textId="77777777" w:rsidR="00E45A30" w:rsidRPr="003F1F2E" w:rsidRDefault="008A6306" w:rsidP="001F24F6">
      <w:pPr>
        <w:pStyle w:val="Nagwek1"/>
      </w:pPr>
      <w:bookmarkStart w:id="1" w:name="_Toc376900764"/>
      <w:bookmarkStart w:id="2" w:name="_Toc526887085"/>
      <w:r w:rsidRPr="003F1F2E">
        <w:lastRenderedPageBreak/>
        <w:t>Wstęp</w:t>
      </w:r>
      <w:bookmarkEnd w:id="1"/>
      <w:bookmarkEnd w:id="2"/>
      <w:r w:rsidR="00E45A30" w:rsidRPr="003F1F2E">
        <w:t xml:space="preserve"> </w:t>
      </w:r>
    </w:p>
    <w:p w14:paraId="527EBC8C" w14:textId="77777777" w:rsidR="00D65389" w:rsidRPr="003F1F2E" w:rsidRDefault="00D65389" w:rsidP="00E45A30">
      <w:pPr>
        <w:pStyle w:val="Tekstpods"/>
      </w:pPr>
    </w:p>
    <w:p w14:paraId="63142903" w14:textId="77777777" w:rsidR="006C5ABB" w:rsidRPr="003F1F2E" w:rsidRDefault="001E3CEB" w:rsidP="006C5ABB">
      <w:pPr>
        <w:pStyle w:val="Tekstpods"/>
      </w:pPr>
      <w:r w:rsidRPr="003F1F2E">
        <w:t xml:space="preserve">Jak wynika z raportu „Digital 2019”, ludzie na świecie spędzają średnio 6 godzin i 42 minuty dziennie w </w:t>
      </w:r>
      <w:r w:rsidR="00020465" w:rsidRPr="003F1F2E">
        <w:t>I</w:t>
      </w:r>
      <w:r w:rsidRPr="003F1F2E">
        <w:t xml:space="preserve">nternecie [1]. </w:t>
      </w:r>
      <w:r w:rsidR="00BD6BD1" w:rsidRPr="003F1F2E">
        <w:t xml:space="preserve"> Ciągły rozwój i wzrost jego </w:t>
      </w:r>
      <w:r w:rsidR="006C5ABB" w:rsidRPr="003F1F2E">
        <w:t>popularności wpływa</w:t>
      </w:r>
      <w:r w:rsidR="00BD6BD1" w:rsidRPr="003F1F2E">
        <w:t xml:space="preserve"> również </w:t>
      </w:r>
      <w:r w:rsidR="006C5ABB" w:rsidRPr="003F1F2E">
        <w:t>na nasze</w:t>
      </w:r>
      <w:r w:rsidR="00BD6BD1" w:rsidRPr="003F1F2E">
        <w:t xml:space="preserve"> życie w domu, gdzie spędzamy większość swojego życi</w:t>
      </w:r>
      <w:r w:rsidR="006C5ABB" w:rsidRPr="003F1F2E">
        <w:t>a.</w:t>
      </w:r>
      <w:r w:rsidR="00020465" w:rsidRPr="003F1F2E">
        <w:t xml:space="preserve"> Przez stale rosnąc pęd życia, staramy się przyśpieszać podstawowe czynności, by być jak najbardziej efektywnym.</w:t>
      </w:r>
    </w:p>
    <w:p w14:paraId="17765659" w14:textId="77777777" w:rsidR="00376477" w:rsidRPr="003F1F2E" w:rsidRDefault="00020465" w:rsidP="00376477">
      <w:pPr>
        <w:pStyle w:val="Tekstpods"/>
      </w:pPr>
      <w:r w:rsidRPr="003F1F2E">
        <w:t>Celem pracy</w:t>
      </w:r>
      <w:r w:rsidR="006C5ABB" w:rsidRPr="003F1F2E">
        <w:t xml:space="preserve"> jest więc napisanie aplikacji   </w:t>
      </w:r>
      <w:r w:rsidRPr="003F1F2E">
        <w:t>internetowej wspomagającej nas</w:t>
      </w:r>
      <w:r w:rsidR="006C5ABB" w:rsidRPr="003F1F2E">
        <w:t xml:space="preserve"> w codziennym życiu</w:t>
      </w:r>
      <w:r w:rsidRPr="003F1F2E">
        <w:t xml:space="preserve"> </w:t>
      </w:r>
      <w:r w:rsidR="00B74D71" w:rsidRPr="003F1F2E">
        <w:t xml:space="preserve">rodzinnym </w:t>
      </w:r>
      <w:r w:rsidRPr="003F1F2E">
        <w:t xml:space="preserve">z użyciem Internetu. Będzie ona umożliwiała </w:t>
      </w:r>
      <w:r w:rsidR="00376477" w:rsidRPr="003F1F2E">
        <w:t>rodzinie</w:t>
      </w:r>
      <w:r w:rsidRPr="003F1F2E">
        <w:t xml:space="preserve"> tworzenie notatek, list</w:t>
      </w:r>
      <w:r w:rsidR="00376477" w:rsidRPr="003F1F2E">
        <w:t xml:space="preserve"> oraz uzupełnianie wspólnego kalendarza.</w:t>
      </w:r>
      <w:r w:rsidR="00B74D71" w:rsidRPr="003F1F2E">
        <w:t xml:space="preserve"> </w:t>
      </w:r>
      <w:r w:rsidR="00376477" w:rsidRPr="003F1F2E">
        <w:t>Umożliwi ona sprawniejszą komunikację w rodzinie, a także wpisze się w trend cyfryzacji, a co za tym idzie - rezygnacji z papieru.</w:t>
      </w:r>
    </w:p>
    <w:p w14:paraId="31DB4A48" w14:textId="77777777" w:rsidR="00C52A96" w:rsidRPr="003F1F2E" w:rsidRDefault="00376477" w:rsidP="00C52A96">
      <w:pPr>
        <w:pStyle w:val="Tekstpods"/>
      </w:pPr>
      <w:r w:rsidRPr="003F1F2E">
        <w:t xml:space="preserve">Praca będzie </w:t>
      </w:r>
      <w:r w:rsidR="001164B5" w:rsidRPr="003F1F2E">
        <w:t>obejmowała zarówno</w:t>
      </w:r>
      <w:r w:rsidR="006962E9" w:rsidRPr="003F1F2E">
        <w:t xml:space="preserve"> aplikację serwerową (logikę) jak i kliencką (wygląd).</w:t>
      </w:r>
      <w:r w:rsidR="00C52A96" w:rsidRPr="003F1F2E">
        <w:t>#TODO</w:t>
      </w:r>
    </w:p>
    <w:p w14:paraId="44BD7D9A" w14:textId="1F2C2B6A" w:rsidR="00C52A96" w:rsidRPr="003F1F2E" w:rsidRDefault="00C52A96" w:rsidP="00C52A96">
      <w:pPr>
        <w:pStyle w:val="Tekstpods"/>
        <w:sectPr w:rsidR="00C52A96" w:rsidRPr="003F1F2E" w:rsidSect="00326F59">
          <w:headerReference w:type="even" r:id="rId14"/>
          <w:headerReference w:type="default" r:id="rId15"/>
          <w:footnotePr>
            <w:numRestart w:val="eachPage"/>
          </w:footnotePr>
          <w:pgSz w:w="11907" w:h="16840" w:code="9"/>
          <w:pgMar w:top="2155" w:right="2552" w:bottom="2778" w:left="1701" w:header="1814" w:footer="1814" w:gutter="0"/>
          <w:pgNumType w:start="1"/>
          <w:cols w:space="708"/>
          <w:docGrid w:linePitch="326"/>
        </w:sectPr>
      </w:pPr>
      <w:r w:rsidRPr="003F1F2E">
        <w:t xml:space="preserve">Rozdział </w:t>
      </w:r>
      <w:r w:rsidR="003437A0" w:rsidRPr="003F1F2E">
        <w:t>drugi przedstawia</w:t>
      </w:r>
      <w:r w:rsidRPr="003F1F2E">
        <w:t xml:space="preserve"> dokładniejszą analizę wybranego tematu oraz literatury, a także porównuje podobne istniejące już rozwiązania. W rozdziale trzecim  </w:t>
      </w:r>
    </w:p>
    <w:p w14:paraId="348867CB" w14:textId="77777777" w:rsidR="00756AB7" w:rsidRPr="003F1F2E" w:rsidRDefault="00756AB7" w:rsidP="00E45A30">
      <w:pPr>
        <w:pStyle w:val="Tekstpods"/>
      </w:pPr>
    </w:p>
    <w:p w14:paraId="7002B155" w14:textId="77777777" w:rsidR="00756AB7" w:rsidRPr="003F1F2E" w:rsidRDefault="00756AB7" w:rsidP="00E45A30">
      <w:pPr>
        <w:pStyle w:val="Tekstpods"/>
      </w:pPr>
    </w:p>
    <w:p w14:paraId="3259FADF" w14:textId="77777777" w:rsidR="0073128A" w:rsidRPr="003F1F2E" w:rsidRDefault="00756AB7">
      <w:pPr>
        <w:overflowPunct/>
        <w:autoSpaceDE/>
        <w:autoSpaceDN/>
        <w:adjustRightInd/>
        <w:textAlignment w:val="auto"/>
        <w:rPr>
          <w:b/>
          <w:kern w:val="28"/>
          <w:sz w:val="29"/>
        </w:rPr>
      </w:pPr>
      <w:r w:rsidRPr="003F1F2E">
        <w:rPr>
          <w:b/>
          <w:kern w:val="28"/>
          <w:sz w:val="29"/>
        </w:rPr>
        <w:br w:type="page"/>
      </w:r>
      <w:r w:rsidR="0073128A" w:rsidRPr="003F1F2E">
        <w:rPr>
          <w:b/>
          <w:kern w:val="28"/>
          <w:sz w:val="29"/>
        </w:rPr>
        <w:lastRenderedPageBreak/>
        <w:br w:type="page"/>
      </w:r>
    </w:p>
    <w:p w14:paraId="40FA138E" w14:textId="77777777" w:rsidR="00AF5495" w:rsidRPr="003F1F2E" w:rsidRDefault="00AF5495">
      <w:pPr>
        <w:overflowPunct/>
        <w:autoSpaceDE/>
        <w:autoSpaceDN/>
        <w:adjustRightInd/>
        <w:textAlignment w:val="auto"/>
        <w:rPr>
          <w:b/>
          <w:kern w:val="28"/>
          <w:sz w:val="29"/>
        </w:rPr>
      </w:pPr>
    </w:p>
    <w:p w14:paraId="54CD008E" w14:textId="77777777" w:rsidR="0004418F" w:rsidRPr="003F1F2E" w:rsidRDefault="00AF5495">
      <w:pPr>
        <w:overflowPunct/>
        <w:autoSpaceDE/>
        <w:autoSpaceDN/>
        <w:adjustRightInd/>
        <w:textAlignment w:val="auto"/>
        <w:rPr>
          <w:b/>
          <w:kern w:val="28"/>
          <w:sz w:val="29"/>
        </w:rPr>
        <w:sectPr w:rsidR="0004418F" w:rsidRPr="003F1F2E" w:rsidSect="00326F59">
          <w:headerReference w:type="default" r:id="rId16"/>
          <w:footnotePr>
            <w:numRestart w:val="eachPage"/>
          </w:footnotePr>
          <w:pgSz w:w="11907" w:h="16840" w:code="9"/>
          <w:pgMar w:top="2155" w:right="2552" w:bottom="2778" w:left="1701" w:header="1814" w:footer="1814" w:gutter="0"/>
          <w:cols w:space="708"/>
          <w:docGrid w:linePitch="326"/>
        </w:sectPr>
      </w:pPr>
      <w:r w:rsidRPr="003F1F2E">
        <w:rPr>
          <w:b/>
          <w:kern w:val="28"/>
          <w:sz w:val="29"/>
        </w:rPr>
        <w:br w:type="page"/>
      </w:r>
    </w:p>
    <w:p w14:paraId="579B3CD9" w14:textId="77777777" w:rsidR="00AF5495" w:rsidRPr="003F1F2E" w:rsidRDefault="00AF5495">
      <w:pPr>
        <w:overflowPunct/>
        <w:autoSpaceDE/>
        <w:autoSpaceDN/>
        <w:adjustRightInd/>
        <w:textAlignment w:val="auto"/>
        <w:rPr>
          <w:b/>
          <w:kern w:val="28"/>
          <w:sz w:val="29"/>
        </w:rPr>
      </w:pPr>
    </w:p>
    <w:p w14:paraId="797A34EF" w14:textId="77777777" w:rsidR="00AF5495" w:rsidRPr="003F1F2E" w:rsidRDefault="00AF5495">
      <w:pPr>
        <w:overflowPunct/>
        <w:autoSpaceDE/>
        <w:autoSpaceDN/>
        <w:adjustRightInd/>
        <w:textAlignment w:val="auto"/>
        <w:rPr>
          <w:b/>
          <w:kern w:val="28"/>
          <w:sz w:val="29"/>
        </w:rPr>
      </w:pPr>
    </w:p>
    <w:p w14:paraId="604DA870" w14:textId="77777777" w:rsidR="008A6306" w:rsidRPr="003F1F2E" w:rsidRDefault="008A6306">
      <w:pPr>
        <w:overflowPunct/>
        <w:autoSpaceDE/>
        <w:autoSpaceDN/>
        <w:adjustRightInd/>
        <w:textAlignment w:val="auto"/>
        <w:rPr>
          <w:b/>
          <w:kern w:val="28"/>
          <w:sz w:val="29"/>
        </w:rPr>
      </w:pPr>
    </w:p>
    <w:p w14:paraId="1E43B505" w14:textId="77777777" w:rsidR="00B74D71" w:rsidRPr="003F1F2E" w:rsidRDefault="00134CD9" w:rsidP="00B74D71">
      <w:pPr>
        <w:pStyle w:val="Nagwek1"/>
      </w:pPr>
      <w:bookmarkStart w:id="3" w:name="_Toc526887086"/>
      <w:r w:rsidRPr="003F1F2E">
        <w:t>[</w:t>
      </w:r>
      <w:r w:rsidR="008A6306" w:rsidRPr="003F1F2E">
        <w:t>Analiza tematu</w:t>
      </w:r>
      <w:r w:rsidRPr="003F1F2E">
        <w:t>]</w:t>
      </w:r>
      <w:bookmarkEnd w:id="3"/>
    </w:p>
    <w:p w14:paraId="4D4AB4A6" w14:textId="77777777" w:rsidR="00CE5317" w:rsidRPr="003F1F2E" w:rsidRDefault="00B00172" w:rsidP="00CE5317">
      <w:pPr>
        <w:pStyle w:val="Nagwek2"/>
      </w:pPr>
      <w:r w:rsidRPr="003F1F2E">
        <w:t>Analiza temat</w:t>
      </w:r>
      <w:r w:rsidR="00CE5317" w:rsidRPr="003F1F2E">
        <w:t>u</w:t>
      </w:r>
    </w:p>
    <w:p w14:paraId="74CA511D" w14:textId="355BA81C" w:rsidR="001706F4" w:rsidRPr="003F1F2E" w:rsidRDefault="00CE5317" w:rsidP="00DB0464">
      <w:pPr>
        <w:pStyle w:val="Tekstpods"/>
      </w:pPr>
      <w:r w:rsidRPr="003F1F2E">
        <w:t xml:space="preserve">Organizer domowy </w:t>
      </w:r>
      <w:r w:rsidR="003873C3" w:rsidRPr="003F1F2E">
        <w:t xml:space="preserve">z założenia powinien usprawnić organizowanie czasu rodzinie. Korzystać z niego będą osoby w każdym wieku, dlatego aplikacja powinna być prosta i intuicyjna. Zbytnie skomplikowanie możliwości lub samego interfejsu może spowodować, że dzieci lub ludzie mniej związani </w:t>
      </w:r>
      <w:r w:rsidR="00DB0464" w:rsidRPr="003F1F2E">
        <w:br/>
      </w:r>
      <w:r w:rsidR="003873C3" w:rsidRPr="003F1F2E">
        <w:t xml:space="preserve">z komputerami, mogliby mieć problemy z obsługą aplikacji. Nie jest to dopuszczalne, ponieważ </w:t>
      </w:r>
      <w:r w:rsidR="007A5436" w:rsidRPr="003F1F2E">
        <w:t>powinna ona jak najbardziej wspierać każdego członka rodziny.</w:t>
      </w:r>
    </w:p>
    <w:p w14:paraId="10B3421A" w14:textId="47959F9F" w:rsidR="007A5436" w:rsidRPr="003F1F2E" w:rsidRDefault="007A5436" w:rsidP="007A5436">
      <w:pPr>
        <w:pStyle w:val="Tekstpods"/>
      </w:pPr>
      <w:r w:rsidRPr="003F1F2E">
        <w:t xml:space="preserve">Biorąc pod uwagę wyżej wymienione założenia, aplikacja webowa wydaje się być optymalnym rozwiązaniem. Wiele starszych ludzi nie posiada smartfonów, a </w:t>
      </w:r>
      <w:r w:rsidR="00A334F2" w:rsidRPr="003F1F2E">
        <w:t xml:space="preserve">programy na pulpit </w:t>
      </w:r>
      <w:r w:rsidRPr="003F1F2E">
        <w:t xml:space="preserve">wymagają pobrania </w:t>
      </w:r>
      <w:r w:rsidR="00A334F2" w:rsidRPr="003F1F2E">
        <w:t>ich</w:t>
      </w:r>
      <w:r w:rsidRPr="003F1F2E">
        <w:t xml:space="preserve"> na komputer, co może zniechęcić odbiorców. </w:t>
      </w:r>
      <w:r w:rsidR="00A334F2" w:rsidRPr="003F1F2E">
        <w:t>Aplikacje internetowe do działania wymagają jedynie komputera lub telefonu oraz dostępu do Internetu, co w obecnych czasach jest standardem w większości domów. Mają one również ogromne możliwości oraz duży popyt.</w:t>
      </w:r>
    </w:p>
    <w:p w14:paraId="52197B64" w14:textId="05360A6A" w:rsidR="00A334F2" w:rsidRPr="003F1F2E" w:rsidRDefault="00A334F2" w:rsidP="007A5436">
      <w:pPr>
        <w:pStyle w:val="Tekstpods"/>
      </w:pPr>
      <w:r w:rsidRPr="003F1F2E">
        <w:t xml:space="preserve">W perspektywie przyszłości, warto tak rozwijać aplikację, by była otwarta na możliwości rozwoju. W tym celu, dobrym rozwiązaniem jest napisanie </w:t>
      </w:r>
      <w:proofErr w:type="spellStart"/>
      <w:r w:rsidRPr="003F1F2E">
        <w:t>RESTful</w:t>
      </w:r>
      <w:proofErr w:type="spellEnd"/>
      <w:r w:rsidRPr="003F1F2E">
        <w:t xml:space="preserve"> API (ang. </w:t>
      </w:r>
      <w:proofErr w:type="spellStart"/>
      <w:r w:rsidRPr="003F1F2E">
        <w:t>Representational</w:t>
      </w:r>
      <w:proofErr w:type="spellEnd"/>
      <w:r w:rsidRPr="003F1F2E">
        <w:t xml:space="preserve"> </w:t>
      </w:r>
      <w:proofErr w:type="spellStart"/>
      <w:r w:rsidRPr="003F1F2E">
        <w:t>State</w:t>
      </w:r>
      <w:proofErr w:type="spellEnd"/>
      <w:r w:rsidRPr="003F1F2E">
        <w:t xml:space="preserve"> Transfer Application Programming Interface).</w:t>
      </w:r>
      <w:r w:rsidR="00C742AA" w:rsidRPr="003F1F2E">
        <w:t xml:space="preserve"> API jest sposobem komunikacji pomiędzy różnymi elementami </w:t>
      </w:r>
      <w:r w:rsidR="00C742AA" w:rsidRPr="003F1F2E">
        <w:lastRenderedPageBreak/>
        <w:t xml:space="preserve">oprogramowania (interfejs). REST natomiast, to styl architektury oprogramowania, opisany przez </w:t>
      </w:r>
      <w:proofErr w:type="spellStart"/>
      <w:r w:rsidR="00C742AA" w:rsidRPr="003F1F2E">
        <w:t>Roy’a</w:t>
      </w:r>
      <w:proofErr w:type="spellEnd"/>
      <w:r w:rsidR="00C742AA" w:rsidRPr="003F1F2E">
        <w:t xml:space="preserve"> Fieldinga w 2000 roku, określający zasady projektowania API [7]. Dużym plusem zastosowania go, jest możliwość użycia jednej logiki do wielu widoków. Mogą one być napisane </w:t>
      </w:r>
      <w:r w:rsidR="00DB0464" w:rsidRPr="003F1F2E">
        <w:br/>
      </w:r>
      <w:r w:rsidR="00C742AA" w:rsidRPr="003F1F2E">
        <w:t>w różnych językach</w:t>
      </w:r>
      <w:r w:rsidR="00DB0464" w:rsidRPr="003F1F2E">
        <w:t xml:space="preserve"> programowania</w:t>
      </w:r>
      <w:r w:rsidR="00C742AA" w:rsidRPr="003F1F2E">
        <w:t>, ponieważ dane transportowane są uniwersalnymi formatami jak JSON czy XML. Możliwe dzięki temu będzie napisanie w przyszłości np. aplikacji mobilnej do projektu.</w:t>
      </w:r>
    </w:p>
    <w:p w14:paraId="430806FA" w14:textId="053A25C8" w:rsidR="00C742AA" w:rsidRPr="003F1F2E" w:rsidRDefault="00C742AA" w:rsidP="007A5436">
      <w:pPr>
        <w:pStyle w:val="Tekstpods"/>
      </w:pPr>
      <w:r w:rsidRPr="003F1F2E">
        <w:t xml:space="preserve">Najważniejsze jednak jest, jakie możliwości oferuje aplikacja. </w:t>
      </w:r>
      <w:r w:rsidR="00A92DCA" w:rsidRPr="003F1F2E">
        <w:t xml:space="preserve">Ludzie przez nadmiar obowiązków, by zapamiętać ważne rzeczy, mogą utrwalać je </w:t>
      </w:r>
      <w:r w:rsidR="00DB0464" w:rsidRPr="003F1F2E">
        <w:br/>
      </w:r>
      <w:r w:rsidR="00A92DCA" w:rsidRPr="003F1F2E">
        <w:t>w następujące sposoby:</w:t>
      </w:r>
    </w:p>
    <w:p w14:paraId="3C9F7FD6" w14:textId="3618646A" w:rsidR="00A92DCA" w:rsidRPr="003F1F2E" w:rsidRDefault="00A92DCA" w:rsidP="00A92DCA">
      <w:pPr>
        <w:pStyle w:val="Tekstpods"/>
        <w:numPr>
          <w:ilvl w:val="0"/>
          <w:numId w:val="47"/>
        </w:numPr>
      </w:pPr>
      <w:r w:rsidRPr="003F1F2E">
        <w:t>Krótkie wiadomości tekstowe (np. notatki do siebie nawzajem)</w:t>
      </w:r>
    </w:p>
    <w:p w14:paraId="72CFE431" w14:textId="23C91D47" w:rsidR="00A92DCA" w:rsidRPr="003F1F2E" w:rsidRDefault="00A92DCA" w:rsidP="00A92DCA">
      <w:pPr>
        <w:pStyle w:val="Tekstpods"/>
        <w:numPr>
          <w:ilvl w:val="0"/>
          <w:numId w:val="47"/>
        </w:numPr>
      </w:pPr>
      <w:r w:rsidRPr="003F1F2E">
        <w:t>Listy (np. lista zakupów, lista rzeczy na wakacje)</w:t>
      </w:r>
    </w:p>
    <w:p w14:paraId="3CCA0C5D" w14:textId="1879ABA0" w:rsidR="00A92DCA" w:rsidRPr="003F1F2E" w:rsidRDefault="00A92DCA" w:rsidP="00A92DCA">
      <w:pPr>
        <w:pStyle w:val="Tekstpods"/>
        <w:numPr>
          <w:ilvl w:val="0"/>
          <w:numId w:val="47"/>
        </w:numPr>
      </w:pPr>
      <w:r w:rsidRPr="003F1F2E">
        <w:t>Wydarzenia zapisywane w kalendarzu</w:t>
      </w:r>
    </w:p>
    <w:p w14:paraId="0EB9D931" w14:textId="77777777" w:rsidR="00A92DCA" w:rsidRPr="003F1F2E" w:rsidRDefault="00A92DCA" w:rsidP="00A92DCA">
      <w:pPr>
        <w:pStyle w:val="Tekstpods"/>
        <w:ind w:left="723" w:firstLine="0"/>
      </w:pPr>
    </w:p>
    <w:p w14:paraId="5D29700F" w14:textId="52CADB5D" w:rsidR="00A92DCA" w:rsidRPr="003F1F2E" w:rsidRDefault="00A92DCA" w:rsidP="003A10A8">
      <w:pPr>
        <w:pStyle w:val="Tekstpods"/>
        <w:ind w:left="360" w:firstLine="0"/>
      </w:pPr>
      <w:r w:rsidRPr="003F1F2E">
        <w:t xml:space="preserve">Aplikacja by dawać jak największą optymalizację czasu, powinna dawać wszystkie te możliwości. Umożliwi to przechowywanie wszystkich ważnych dla nas wiadomości oraz wydarzeń w jednym miejscu, co nie tylko uporządkuje je, lecz także pomoże chronić środowisko. </w:t>
      </w:r>
      <w:r w:rsidR="003A10A8" w:rsidRPr="003F1F2E">
        <w:t>Korzystając ze strony internetowej, możemy także dowolnie edytować nasze wiadomości oraz dawać im dodatkowe funkcjonalności jak wygasanie po czasie. By usprawnić działanie systemu, najlepsze będzie stworzenie tzw. Single-</w:t>
      </w:r>
      <w:proofErr w:type="spellStart"/>
      <w:r w:rsidR="003A10A8" w:rsidRPr="003F1F2E">
        <w:t>Page</w:t>
      </w:r>
      <w:proofErr w:type="spellEnd"/>
      <w:r w:rsidR="003A10A8" w:rsidRPr="003F1F2E">
        <w:t xml:space="preserve"> Application. Nawigacja na takiej stronie polega na asynchronicznym ładowaniu poszczególnych elementów, ograniczając w ten sposób przeładowywanie całych stron. W tym celu, dobrym rozwiązaniem jest użycie </w:t>
      </w:r>
      <w:proofErr w:type="spellStart"/>
      <w:r w:rsidR="003A10A8" w:rsidRPr="003F1F2E">
        <w:t>frameworków</w:t>
      </w:r>
      <w:proofErr w:type="spellEnd"/>
      <w:r w:rsidR="003A10A8" w:rsidRPr="003F1F2E">
        <w:t xml:space="preserve"> takich jak </w:t>
      </w:r>
      <w:proofErr w:type="spellStart"/>
      <w:r w:rsidR="003A10A8" w:rsidRPr="003F1F2E">
        <w:t>React</w:t>
      </w:r>
      <w:proofErr w:type="spellEnd"/>
      <w:r w:rsidR="003A10A8" w:rsidRPr="003F1F2E">
        <w:t xml:space="preserve"> czy </w:t>
      </w:r>
      <w:proofErr w:type="spellStart"/>
      <w:r w:rsidR="003A10A8" w:rsidRPr="003F1F2E">
        <w:t>Angular</w:t>
      </w:r>
      <w:proofErr w:type="spellEnd"/>
      <w:r w:rsidR="003A10A8" w:rsidRPr="003F1F2E">
        <w:t>.</w:t>
      </w:r>
    </w:p>
    <w:p w14:paraId="593EC2F2" w14:textId="77777777" w:rsidR="00032E98" w:rsidRPr="003F1F2E" w:rsidRDefault="00032E98">
      <w:pPr>
        <w:overflowPunct/>
        <w:autoSpaceDE/>
        <w:autoSpaceDN/>
        <w:adjustRightInd/>
        <w:textAlignment w:val="auto"/>
      </w:pPr>
    </w:p>
    <w:p w14:paraId="2C976277" w14:textId="4B7A1E9D" w:rsidR="00032E98" w:rsidRPr="003F1F2E" w:rsidRDefault="003A10A8" w:rsidP="003A10A8">
      <w:pPr>
        <w:pStyle w:val="Nagwek2"/>
      </w:pPr>
      <w:r w:rsidRPr="003F1F2E">
        <w:lastRenderedPageBreak/>
        <w:t>Opis znanych rozwiązań</w:t>
      </w:r>
    </w:p>
    <w:p w14:paraId="26F5396D" w14:textId="08AEF48C" w:rsidR="003A10A8" w:rsidRPr="003F1F2E" w:rsidRDefault="003A10A8" w:rsidP="003A10A8">
      <w:pPr>
        <w:pStyle w:val="Tekstpods"/>
      </w:pPr>
      <w:r w:rsidRPr="003F1F2E">
        <w:t xml:space="preserve">Aktualnie na rynku jest wiele rozwiązań, oferujących tworzenie notatek lub uzupełnianie kalendarza. Są one jednak zazwyczaj tworzone jako dwie osobne aplikacje. Tworzenie notatek i list umożliwia między innymi: </w:t>
      </w:r>
    </w:p>
    <w:p w14:paraId="3AE86059" w14:textId="711BC1E1" w:rsidR="003A10A8" w:rsidRPr="003F1F2E" w:rsidRDefault="003A10A8" w:rsidP="003A10A8">
      <w:pPr>
        <w:pStyle w:val="Tekstpods"/>
        <w:numPr>
          <w:ilvl w:val="0"/>
          <w:numId w:val="47"/>
        </w:numPr>
      </w:pPr>
      <w:r w:rsidRPr="003F1F2E">
        <w:t xml:space="preserve">Google </w:t>
      </w:r>
      <w:proofErr w:type="spellStart"/>
      <w:r w:rsidRPr="003F1F2E">
        <w:t>Keep</w:t>
      </w:r>
      <w:proofErr w:type="spellEnd"/>
    </w:p>
    <w:p w14:paraId="50E9D9A9" w14:textId="251EE506" w:rsidR="003A10A8" w:rsidRPr="003F1F2E" w:rsidRDefault="003A10A8" w:rsidP="003A10A8">
      <w:pPr>
        <w:pStyle w:val="Tekstpods"/>
        <w:numPr>
          <w:ilvl w:val="0"/>
          <w:numId w:val="47"/>
        </w:numPr>
      </w:pPr>
      <w:proofErr w:type="spellStart"/>
      <w:r w:rsidRPr="003F1F2E">
        <w:t>ColorNote</w:t>
      </w:r>
      <w:proofErr w:type="spellEnd"/>
    </w:p>
    <w:p w14:paraId="2D44E22F" w14:textId="1FCA02C0" w:rsidR="003A10A8" w:rsidRPr="003F1F2E" w:rsidRDefault="003A10A8" w:rsidP="003A10A8">
      <w:pPr>
        <w:pStyle w:val="Tekstpods"/>
        <w:numPr>
          <w:ilvl w:val="0"/>
          <w:numId w:val="47"/>
        </w:numPr>
      </w:pPr>
      <w:r w:rsidRPr="003F1F2E">
        <w:t>OneNote</w:t>
      </w:r>
    </w:p>
    <w:p w14:paraId="23D850D3" w14:textId="777DF685" w:rsidR="00353BD2" w:rsidRPr="003F1F2E" w:rsidRDefault="00353BD2" w:rsidP="003A10A8">
      <w:pPr>
        <w:pStyle w:val="Tekstpods"/>
        <w:numPr>
          <w:ilvl w:val="0"/>
          <w:numId w:val="47"/>
        </w:numPr>
      </w:pPr>
      <w:proofErr w:type="spellStart"/>
      <w:r w:rsidRPr="003F1F2E">
        <w:t>Evernote</w:t>
      </w:r>
      <w:proofErr w:type="spellEnd"/>
    </w:p>
    <w:p w14:paraId="366736DE" w14:textId="2EC82D46" w:rsidR="00353BD2" w:rsidRPr="003F1F2E" w:rsidRDefault="00353BD2" w:rsidP="00353BD2">
      <w:pPr>
        <w:pStyle w:val="Tekstpods"/>
        <w:ind w:firstLine="0"/>
      </w:pPr>
    </w:p>
    <w:p w14:paraId="507D9A8A" w14:textId="22C80FA6" w:rsidR="00353BD2" w:rsidRPr="003F1F2E" w:rsidRDefault="00353BD2" w:rsidP="00353BD2">
      <w:pPr>
        <w:pStyle w:val="Tekstpods"/>
        <w:ind w:firstLine="360"/>
      </w:pPr>
      <w:r w:rsidRPr="003F1F2E">
        <w:t xml:space="preserve">Mają one jednak, z perspektywy projektu, parę znaczących wad. Po pierwsze nie zawierają funkcjonalności kalendarza, który jest jednym </w:t>
      </w:r>
      <w:r w:rsidR="00DB0464" w:rsidRPr="003F1F2E">
        <w:br/>
      </w:r>
      <w:r w:rsidRPr="003F1F2E">
        <w:t xml:space="preserve">z ważniejszych domowych </w:t>
      </w:r>
      <w:proofErr w:type="spellStart"/>
      <w:r w:rsidRPr="003F1F2E">
        <w:t>organizerów</w:t>
      </w:r>
      <w:proofErr w:type="spellEnd"/>
      <w:r w:rsidRPr="003F1F2E">
        <w:t>. Po drugie, nie oferują tworzenia ich dla wcześniej zdefiniowanej grupy ludzi. Część z nich umożliwia udostępnianie zasobów przez np. portale społecznościowe, znacząco utrudnia to jednak komunikacje.</w:t>
      </w:r>
    </w:p>
    <w:p w14:paraId="6CB1B535" w14:textId="614C5729" w:rsidR="00353BD2" w:rsidRPr="003F1F2E" w:rsidRDefault="00353BD2" w:rsidP="00353BD2">
      <w:pPr>
        <w:pStyle w:val="Tekstpods"/>
        <w:ind w:firstLine="360"/>
      </w:pPr>
      <w:r w:rsidRPr="003F1F2E">
        <w:t>Aplikacje umożliwiające tworzenie kalendarza to na przykład:</w:t>
      </w:r>
    </w:p>
    <w:p w14:paraId="48B89CBB" w14:textId="4FDFA40A" w:rsidR="00353BD2" w:rsidRPr="003F1F2E" w:rsidRDefault="00353BD2" w:rsidP="00353BD2">
      <w:pPr>
        <w:pStyle w:val="Tekstpods"/>
        <w:numPr>
          <w:ilvl w:val="0"/>
          <w:numId w:val="47"/>
        </w:numPr>
      </w:pPr>
      <w:r w:rsidRPr="003F1F2E">
        <w:t>Kalendarz Google</w:t>
      </w:r>
    </w:p>
    <w:p w14:paraId="51A4F0B1" w14:textId="06CF7DC4" w:rsidR="00353BD2" w:rsidRPr="003F1F2E" w:rsidRDefault="00353BD2" w:rsidP="00353BD2">
      <w:pPr>
        <w:pStyle w:val="Tekstpods"/>
        <w:numPr>
          <w:ilvl w:val="0"/>
          <w:numId w:val="47"/>
        </w:numPr>
      </w:pPr>
      <w:r w:rsidRPr="003F1F2E">
        <w:t>Kalendarz PL</w:t>
      </w:r>
    </w:p>
    <w:p w14:paraId="61188A37" w14:textId="63DF3B53" w:rsidR="00353BD2" w:rsidRPr="003F1F2E" w:rsidRDefault="00353BD2" w:rsidP="00353BD2">
      <w:pPr>
        <w:pStyle w:val="Tekstpods"/>
        <w:numPr>
          <w:ilvl w:val="0"/>
          <w:numId w:val="47"/>
        </w:numPr>
      </w:pPr>
      <w:r w:rsidRPr="003F1F2E">
        <w:t xml:space="preserve">Business </w:t>
      </w:r>
      <w:proofErr w:type="spellStart"/>
      <w:r w:rsidRPr="003F1F2E">
        <w:t>Calendar</w:t>
      </w:r>
      <w:proofErr w:type="spellEnd"/>
    </w:p>
    <w:p w14:paraId="05F3C1EA" w14:textId="586B93AB" w:rsidR="00353BD2" w:rsidRPr="003F1F2E" w:rsidRDefault="00353BD2" w:rsidP="00353BD2">
      <w:pPr>
        <w:pStyle w:val="Tekstpods"/>
        <w:numPr>
          <w:ilvl w:val="0"/>
          <w:numId w:val="47"/>
        </w:numPr>
      </w:pPr>
      <w:r w:rsidRPr="003F1F2E">
        <w:t xml:space="preserve">Microsoft Outlook </w:t>
      </w:r>
      <w:proofErr w:type="spellStart"/>
      <w:r w:rsidRPr="003F1F2E">
        <w:t>Calendar</w:t>
      </w:r>
      <w:proofErr w:type="spellEnd"/>
    </w:p>
    <w:p w14:paraId="1BF42E9B" w14:textId="59F011BA" w:rsidR="00353BD2" w:rsidRPr="003F1F2E" w:rsidRDefault="00353BD2" w:rsidP="00353BD2">
      <w:pPr>
        <w:pStyle w:val="Tekstpods"/>
        <w:ind w:left="360" w:firstLine="0"/>
      </w:pPr>
    </w:p>
    <w:p w14:paraId="69E4F11F" w14:textId="700D0A4D" w:rsidR="00353BD2" w:rsidRPr="003F1F2E" w:rsidRDefault="00353BD2" w:rsidP="00353BD2">
      <w:pPr>
        <w:pStyle w:val="Tekstpods"/>
        <w:ind w:firstLine="360"/>
      </w:pPr>
      <w:r w:rsidRPr="003F1F2E">
        <w:t xml:space="preserve">Kalendarz Google lub Microsoft Outlook </w:t>
      </w:r>
      <w:proofErr w:type="spellStart"/>
      <w:r w:rsidRPr="003F1F2E">
        <w:t>Calendar</w:t>
      </w:r>
      <w:proofErr w:type="spellEnd"/>
      <w:r w:rsidRPr="003F1F2E">
        <w:t xml:space="preserve"> spełniają podobną funkcje, jaką chciałby uzyskać projekt. Są to jednak odosobnione aplikacje, co sprawia, że utrudnia to zarządzaniem zarówno notatkami, listami jak </w:t>
      </w:r>
      <w:r w:rsidR="00DB0464" w:rsidRPr="003F1F2E">
        <w:br/>
      </w:r>
      <w:r w:rsidRPr="003F1F2E">
        <w:t xml:space="preserve">i kalendarzem. </w:t>
      </w:r>
      <w:r w:rsidR="0079679B" w:rsidRPr="003F1F2E">
        <w:t xml:space="preserve">Produktem łączącym oba mechanizmy jest aplikacja </w:t>
      </w:r>
      <w:proofErr w:type="spellStart"/>
      <w:r w:rsidR="0079679B" w:rsidRPr="003F1F2E">
        <w:t>Any.do</w:t>
      </w:r>
      <w:proofErr w:type="spellEnd"/>
      <w:r w:rsidR="0079679B" w:rsidRPr="003F1F2E">
        <w:t>, która jednak nie umożliwia tworzenia grup, co jest sprzeczne z podstawowym celem projektu.</w:t>
      </w:r>
    </w:p>
    <w:p w14:paraId="48BB3709" w14:textId="1E48E33C" w:rsidR="0079679B" w:rsidRPr="003F1F2E" w:rsidRDefault="0079679B" w:rsidP="00353BD2">
      <w:pPr>
        <w:pStyle w:val="Tekstpods"/>
        <w:ind w:firstLine="360"/>
      </w:pPr>
    </w:p>
    <w:p w14:paraId="71AC3DB9" w14:textId="77777777" w:rsidR="00353BD2" w:rsidRPr="003F1F2E" w:rsidRDefault="00353BD2" w:rsidP="00353BD2">
      <w:pPr>
        <w:pStyle w:val="Tekstpods"/>
        <w:ind w:left="360" w:firstLine="0"/>
      </w:pPr>
    </w:p>
    <w:p w14:paraId="671D2C71" w14:textId="77777777" w:rsidR="00032E98" w:rsidRPr="003F1F2E" w:rsidRDefault="00032E98">
      <w:pPr>
        <w:overflowPunct/>
        <w:autoSpaceDE/>
        <w:autoSpaceDN/>
        <w:adjustRightInd/>
        <w:textAlignment w:val="auto"/>
      </w:pPr>
    </w:p>
    <w:p w14:paraId="37F3E3E2" w14:textId="77777777" w:rsidR="00032E98" w:rsidRPr="003F1F2E" w:rsidRDefault="00032E98">
      <w:pPr>
        <w:overflowPunct/>
        <w:autoSpaceDE/>
        <w:autoSpaceDN/>
        <w:adjustRightInd/>
        <w:textAlignment w:val="auto"/>
      </w:pPr>
    </w:p>
    <w:p w14:paraId="43FD4A02" w14:textId="77777777" w:rsidR="00032E98" w:rsidRPr="003F1F2E" w:rsidRDefault="00032E98">
      <w:pPr>
        <w:overflowPunct/>
        <w:autoSpaceDE/>
        <w:autoSpaceDN/>
        <w:adjustRightInd/>
        <w:textAlignment w:val="auto"/>
      </w:pPr>
    </w:p>
    <w:p w14:paraId="79D7D6CD" w14:textId="77777777" w:rsidR="00032E98" w:rsidRPr="003F1F2E" w:rsidRDefault="00032E98">
      <w:pPr>
        <w:overflowPunct/>
        <w:autoSpaceDE/>
        <w:autoSpaceDN/>
        <w:adjustRightInd/>
        <w:textAlignment w:val="auto"/>
      </w:pPr>
    </w:p>
    <w:p w14:paraId="24F8BABB" w14:textId="77777777" w:rsidR="00032E98" w:rsidRPr="003F1F2E" w:rsidRDefault="00032E98">
      <w:pPr>
        <w:overflowPunct/>
        <w:autoSpaceDE/>
        <w:autoSpaceDN/>
        <w:adjustRightInd/>
        <w:textAlignment w:val="auto"/>
      </w:pPr>
    </w:p>
    <w:p w14:paraId="773B3BCD" w14:textId="77777777" w:rsidR="00032E98" w:rsidRPr="003F1F2E" w:rsidRDefault="00032E98">
      <w:pPr>
        <w:overflowPunct/>
        <w:autoSpaceDE/>
        <w:autoSpaceDN/>
        <w:adjustRightInd/>
        <w:textAlignment w:val="auto"/>
      </w:pPr>
    </w:p>
    <w:p w14:paraId="50415972" w14:textId="77777777" w:rsidR="00032E98" w:rsidRPr="003F1F2E" w:rsidRDefault="00032E98">
      <w:pPr>
        <w:overflowPunct/>
        <w:autoSpaceDE/>
        <w:autoSpaceDN/>
        <w:adjustRightInd/>
        <w:textAlignment w:val="auto"/>
      </w:pPr>
    </w:p>
    <w:p w14:paraId="0EF8A8D9" w14:textId="77777777" w:rsidR="00032E98" w:rsidRPr="003F1F2E" w:rsidRDefault="00032E98">
      <w:pPr>
        <w:overflowPunct/>
        <w:autoSpaceDE/>
        <w:autoSpaceDN/>
        <w:adjustRightInd/>
        <w:textAlignment w:val="auto"/>
      </w:pPr>
    </w:p>
    <w:p w14:paraId="619AC005" w14:textId="77777777" w:rsidR="00032E98" w:rsidRPr="003F1F2E" w:rsidRDefault="00032E98">
      <w:pPr>
        <w:overflowPunct/>
        <w:autoSpaceDE/>
        <w:autoSpaceDN/>
        <w:adjustRightInd/>
        <w:textAlignment w:val="auto"/>
      </w:pPr>
    </w:p>
    <w:p w14:paraId="18CAB426" w14:textId="77777777" w:rsidR="00032E98" w:rsidRPr="003F1F2E" w:rsidRDefault="00032E98">
      <w:pPr>
        <w:overflowPunct/>
        <w:autoSpaceDE/>
        <w:autoSpaceDN/>
        <w:adjustRightInd/>
        <w:textAlignment w:val="auto"/>
      </w:pPr>
    </w:p>
    <w:p w14:paraId="1A47AD5C" w14:textId="77777777" w:rsidR="00032E98" w:rsidRPr="003F1F2E" w:rsidRDefault="00032E98">
      <w:pPr>
        <w:overflowPunct/>
        <w:autoSpaceDE/>
        <w:autoSpaceDN/>
        <w:adjustRightInd/>
        <w:textAlignment w:val="auto"/>
      </w:pPr>
    </w:p>
    <w:p w14:paraId="038F1AB6" w14:textId="77777777" w:rsidR="00032E98" w:rsidRPr="003F1F2E" w:rsidRDefault="00032E98">
      <w:pPr>
        <w:overflowPunct/>
        <w:autoSpaceDE/>
        <w:autoSpaceDN/>
        <w:adjustRightInd/>
        <w:textAlignment w:val="auto"/>
      </w:pPr>
    </w:p>
    <w:p w14:paraId="3FBC316D" w14:textId="77777777" w:rsidR="00032E98" w:rsidRPr="003F1F2E" w:rsidRDefault="00032E98">
      <w:pPr>
        <w:overflowPunct/>
        <w:autoSpaceDE/>
        <w:autoSpaceDN/>
        <w:adjustRightInd/>
        <w:textAlignment w:val="auto"/>
      </w:pPr>
    </w:p>
    <w:p w14:paraId="516DBFB5" w14:textId="77777777" w:rsidR="00032E98" w:rsidRPr="003F1F2E" w:rsidRDefault="00032E98">
      <w:pPr>
        <w:overflowPunct/>
        <w:autoSpaceDE/>
        <w:autoSpaceDN/>
        <w:adjustRightInd/>
        <w:textAlignment w:val="auto"/>
      </w:pPr>
    </w:p>
    <w:p w14:paraId="5E0C420B" w14:textId="77777777" w:rsidR="00032E98" w:rsidRPr="003F1F2E" w:rsidRDefault="00032E98">
      <w:pPr>
        <w:overflowPunct/>
        <w:autoSpaceDE/>
        <w:autoSpaceDN/>
        <w:adjustRightInd/>
        <w:textAlignment w:val="auto"/>
      </w:pPr>
    </w:p>
    <w:p w14:paraId="3C3CAF08" w14:textId="77777777" w:rsidR="00032E98" w:rsidRPr="003F1F2E" w:rsidRDefault="00032E98">
      <w:pPr>
        <w:overflowPunct/>
        <w:autoSpaceDE/>
        <w:autoSpaceDN/>
        <w:adjustRightInd/>
        <w:textAlignment w:val="auto"/>
      </w:pPr>
    </w:p>
    <w:p w14:paraId="2CAB0DAB" w14:textId="77777777" w:rsidR="00032E98" w:rsidRPr="003F1F2E" w:rsidRDefault="00032E98">
      <w:pPr>
        <w:overflowPunct/>
        <w:autoSpaceDE/>
        <w:autoSpaceDN/>
        <w:adjustRightInd/>
        <w:textAlignment w:val="auto"/>
      </w:pPr>
    </w:p>
    <w:p w14:paraId="37C38A2F" w14:textId="77777777" w:rsidR="00032E98" w:rsidRPr="003F1F2E" w:rsidRDefault="00032E98">
      <w:pPr>
        <w:overflowPunct/>
        <w:autoSpaceDE/>
        <w:autoSpaceDN/>
        <w:adjustRightInd/>
        <w:textAlignment w:val="auto"/>
      </w:pPr>
    </w:p>
    <w:p w14:paraId="7F915D5A" w14:textId="77777777" w:rsidR="00032E98" w:rsidRPr="003F1F2E" w:rsidRDefault="00032E98">
      <w:pPr>
        <w:overflowPunct/>
        <w:autoSpaceDE/>
        <w:autoSpaceDN/>
        <w:adjustRightInd/>
        <w:textAlignment w:val="auto"/>
      </w:pPr>
    </w:p>
    <w:p w14:paraId="3D387A60" w14:textId="77777777" w:rsidR="00032E98" w:rsidRPr="003F1F2E" w:rsidRDefault="00032E98">
      <w:pPr>
        <w:overflowPunct/>
        <w:autoSpaceDE/>
        <w:autoSpaceDN/>
        <w:adjustRightInd/>
        <w:textAlignment w:val="auto"/>
      </w:pPr>
    </w:p>
    <w:p w14:paraId="474800B2" w14:textId="77777777" w:rsidR="00032E98" w:rsidRPr="003F1F2E" w:rsidRDefault="00032E98">
      <w:pPr>
        <w:overflowPunct/>
        <w:autoSpaceDE/>
        <w:autoSpaceDN/>
        <w:adjustRightInd/>
        <w:textAlignment w:val="auto"/>
      </w:pPr>
    </w:p>
    <w:p w14:paraId="78409981" w14:textId="77777777" w:rsidR="00032E98" w:rsidRPr="003F1F2E" w:rsidRDefault="00032E98">
      <w:pPr>
        <w:overflowPunct/>
        <w:autoSpaceDE/>
        <w:autoSpaceDN/>
        <w:adjustRightInd/>
        <w:textAlignment w:val="auto"/>
      </w:pPr>
    </w:p>
    <w:p w14:paraId="02701EA7" w14:textId="77777777" w:rsidR="00032E98" w:rsidRPr="003F1F2E" w:rsidRDefault="00032E98">
      <w:pPr>
        <w:overflowPunct/>
        <w:autoSpaceDE/>
        <w:autoSpaceDN/>
        <w:adjustRightInd/>
        <w:textAlignment w:val="auto"/>
      </w:pPr>
    </w:p>
    <w:p w14:paraId="2279A9AA" w14:textId="77777777" w:rsidR="00032E98" w:rsidRPr="003F1F2E" w:rsidRDefault="00032E98">
      <w:pPr>
        <w:overflowPunct/>
        <w:autoSpaceDE/>
        <w:autoSpaceDN/>
        <w:adjustRightInd/>
        <w:textAlignment w:val="auto"/>
      </w:pPr>
    </w:p>
    <w:p w14:paraId="1CF858F4" w14:textId="77777777" w:rsidR="00032E98" w:rsidRPr="003F1F2E" w:rsidRDefault="00032E98">
      <w:pPr>
        <w:overflowPunct/>
        <w:autoSpaceDE/>
        <w:autoSpaceDN/>
        <w:adjustRightInd/>
        <w:textAlignment w:val="auto"/>
      </w:pPr>
    </w:p>
    <w:p w14:paraId="0F3A3796" w14:textId="77777777" w:rsidR="00032E98" w:rsidRPr="003F1F2E" w:rsidRDefault="00032E98">
      <w:pPr>
        <w:overflowPunct/>
        <w:autoSpaceDE/>
        <w:autoSpaceDN/>
        <w:adjustRightInd/>
        <w:textAlignment w:val="auto"/>
      </w:pPr>
    </w:p>
    <w:p w14:paraId="297E722E" w14:textId="77777777" w:rsidR="00032E98" w:rsidRPr="003F1F2E" w:rsidRDefault="00032E98">
      <w:pPr>
        <w:overflowPunct/>
        <w:autoSpaceDE/>
        <w:autoSpaceDN/>
        <w:adjustRightInd/>
        <w:textAlignment w:val="auto"/>
      </w:pPr>
    </w:p>
    <w:p w14:paraId="58616405" w14:textId="77777777" w:rsidR="00032E98" w:rsidRPr="003F1F2E" w:rsidRDefault="00032E98">
      <w:pPr>
        <w:overflowPunct/>
        <w:autoSpaceDE/>
        <w:autoSpaceDN/>
        <w:adjustRightInd/>
        <w:textAlignment w:val="auto"/>
      </w:pPr>
    </w:p>
    <w:p w14:paraId="5BF28DDF" w14:textId="77777777" w:rsidR="00032E98" w:rsidRPr="003F1F2E" w:rsidRDefault="00032E98">
      <w:pPr>
        <w:overflowPunct/>
        <w:autoSpaceDE/>
        <w:autoSpaceDN/>
        <w:adjustRightInd/>
        <w:textAlignment w:val="auto"/>
      </w:pPr>
    </w:p>
    <w:p w14:paraId="545AEF4A" w14:textId="77777777" w:rsidR="00032E98" w:rsidRPr="003F1F2E" w:rsidRDefault="00032E98">
      <w:pPr>
        <w:overflowPunct/>
        <w:autoSpaceDE/>
        <w:autoSpaceDN/>
        <w:adjustRightInd/>
        <w:textAlignment w:val="auto"/>
      </w:pPr>
    </w:p>
    <w:p w14:paraId="33194D6E" w14:textId="77777777" w:rsidR="00032E98" w:rsidRPr="003F1F2E" w:rsidRDefault="00032E98">
      <w:pPr>
        <w:overflowPunct/>
        <w:autoSpaceDE/>
        <w:autoSpaceDN/>
        <w:adjustRightInd/>
        <w:textAlignment w:val="auto"/>
      </w:pPr>
    </w:p>
    <w:p w14:paraId="0D30D6C8" w14:textId="77777777" w:rsidR="00032E98" w:rsidRPr="003F1F2E" w:rsidRDefault="00032E98">
      <w:pPr>
        <w:overflowPunct/>
        <w:autoSpaceDE/>
        <w:autoSpaceDN/>
        <w:adjustRightInd/>
        <w:textAlignment w:val="auto"/>
      </w:pPr>
    </w:p>
    <w:p w14:paraId="6139F9FD" w14:textId="77777777" w:rsidR="00032E98" w:rsidRPr="003F1F2E" w:rsidRDefault="00032E98">
      <w:pPr>
        <w:overflowPunct/>
        <w:autoSpaceDE/>
        <w:autoSpaceDN/>
        <w:adjustRightInd/>
        <w:textAlignment w:val="auto"/>
      </w:pPr>
    </w:p>
    <w:p w14:paraId="734A085D" w14:textId="77777777" w:rsidR="00032E98" w:rsidRPr="003F1F2E" w:rsidRDefault="00032E98">
      <w:pPr>
        <w:overflowPunct/>
        <w:autoSpaceDE/>
        <w:autoSpaceDN/>
        <w:adjustRightInd/>
        <w:textAlignment w:val="auto"/>
      </w:pPr>
    </w:p>
    <w:p w14:paraId="15E2F4AA" w14:textId="77777777" w:rsidR="00032E98" w:rsidRPr="003F1F2E" w:rsidRDefault="00032E98">
      <w:pPr>
        <w:overflowPunct/>
        <w:autoSpaceDE/>
        <w:autoSpaceDN/>
        <w:adjustRightInd/>
        <w:textAlignment w:val="auto"/>
      </w:pPr>
    </w:p>
    <w:p w14:paraId="6C81B642" w14:textId="77777777" w:rsidR="00032E98" w:rsidRPr="003F1F2E" w:rsidRDefault="00032E98">
      <w:pPr>
        <w:overflowPunct/>
        <w:autoSpaceDE/>
        <w:autoSpaceDN/>
        <w:adjustRightInd/>
        <w:textAlignment w:val="auto"/>
      </w:pPr>
    </w:p>
    <w:p w14:paraId="167B3B95" w14:textId="77777777" w:rsidR="00032E98" w:rsidRPr="003F1F2E" w:rsidRDefault="00032E98">
      <w:pPr>
        <w:overflowPunct/>
        <w:autoSpaceDE/>
        <w:autoSpaceDN/>
        <w:adjustRightInd/>
        <w:textAlignment w:val="auto"/>
      </w:pPr>
    </w:p>
    <w:p w14:paraId="681C040E" w14:textId="5289C108" w:rsidR="00032E98" w:rsidRPr="003F1F2E" w:rsidRDefault="00032E98">
      <w:pPr>
        <w:overflowPunct/>
        <w:autoSpaceDE/>
        <w:autoSpaceDN/>
        <w:adjustRightInd/>
        <w:textAlignment w:val="auto"/>
        <w:sectPr w:rsidR="00032E98" w:rsidRPr="003F1F2E" w:rsidSect="00713042">
          <w:headerReference w:type="default" r:id="rId17"/>
          <w:footnotePr>
            <w:numRestart w:val="eachPage"/>
          </w:footnotePr>
          <w:pgSz w:w="11907" w:h="16840" w:code="9"/>
          <w:pgMar w:top="2155" w:right="2665" w:bottom="2778" w:left="1701" w:header="1814" w:footer="1814" w:gutter="0"/>
          <w:cols w:space="708"/>
          <w:docGrid w:linePitch="326"/>
        </w:sectPr>
      </w:pPr>
    </w:p>
    <w:p w14:paraId="61E8DE49" w14:textId="77777777" w:rsidR="00032E98" w:rsidRPr="003F1F2E" w:rsidRDefault="00032E98" w:rsidP="00BE7064">
      <w:pPr>
        <w:pStyle w:val="Tekstpods"/>
        <w:ind w:firstLine="0"/>
      </w:pPr>
    </w:p>
    <w:p w14:paraId="2AE45C4C" w14:textId="2E58B620" w:rsidR="00782122" w:rsidRPr="003F1F2E" w:rsidRDefault="00F40612" w:rsidP="00782122">
      <w:pPr>
        <w:pStyle w:val="Nagwek1"/>
      </w:pPr>
      <w:bookmarkStart w:id="4" w:name="_Toc526887087"/>
      <w:r w:rsidRPr="003F1F2E">
        <w:t>Wymagania i narzędzia</w:t>
      </w:r>
      <w:bookmarkEnd w:id="4"/>
      <w:r w:rsidR="002E7BE5" w:rsidRPr="003F1F2E">
        <w:t xml:space="preserve"> </w:t>
      </w:r>
    </w:p>
    <w:p w14:paraId="542A4251" w14:textId="77777777" w:rsidR="00893C5D" w:rsidRPr="003F1F2E" w:rsidRDefault="00893C5D" w:rsidP="00893C5D">
      <w:pPr>
        <w:pStyle w:val="Nagwek2"/>
        <w:numPr>
          <w:ilvl w:val="1"/>
          <w:numId w:val="43"/>
        </w:numPr>
        <w:textAlignment w:val="auto"/>
      </w:pPr>
      <w:bookmarkStart w:id="5" w:name="_Hlk25431538"/>
      <w:bookmarkStart w:id="6" w:name="_Hlk25430363"/>
      <w:bookmarkStart w:id="7" w:name="_Hlk25431520"/>
      <w:r w:rsidRPr="003F1F2E">
        <w:t>Wymagania funkcjonalne</w:t>
      </w:r>
    </w:p>
    <w:p w14:paraId="743F03ED" w14:textId="77777777" w:rsidR="00893C5D" w:rsidRPr="003F1F2E" w:rsidRDefault="00893C5D" w:rsidP="00893C5D">
      <w:pPr>
        <w:pStyle w:val="Tekstpods"/>
        <w:numPr>
          <w:ilvl w:val="0"/>
          <w:numId w:val="44"/>
        </w:numPr>
        <w:textAlignment w:val="auto"/>
      </w:pPr>
      <w:r w:rsidRPr="003F1F2E">
        <w:t>Użytkownik może zarejestrować się do systemu podając nazwę użytkownika, e-mail oraz hasło</w:t>
      </w:r>
    </w:p>
    <w:p w14:paraId="30868785" w14:textId="77777777" w:rsidR="00893C5D" w:rsidRPr="003F1F2E" w:rsidRDefault="00893C5D" w:rsidP="00893C5D">
      <w:pPr>
        <w:pStyle w:val="Tekstpods"/>
        <w:numPr>
          <w:ilvl w:val="0"/>
          <w:numId w:val="44"/>
        </w:numPr>
        <w:textAlignment w:val="auto"/>
      </w:pPr>
      <w:r w:rsidRPr="003F1F2E">
        <w:t>Użytkownik może uwierzytelniać się za pomocą nazwy użytkownika i hasła</w:t>
      </w:r>
    </w:p>
    <w:p w14:paraId="3409CCDD" w14:textId="77777777" w:rsidR="00893C5D" w:rsidRPr="003F1F2E" w:rsidRDefault="00893C5D" w:rsidP="00893C5D">
      <w:pPr>
        <w:pStyle w:val="Tekstpods"/>
        <w:numPr>
          <w:ilvl w:val="0"/>
          <w:numId w:val="44"/>
        </w:numPr>
        <w:textAlignment w:val="auto"/>
      </w:pPr>
      <w:r w:rsidRPr="003F1F2E">
        <w:t>Użytkownik może zmienić wszystkie dane oraz hasło</w:t>
      </w:r>
    </w:p>
    <w:p w14:paraId="77050210" w14:textId="77777777" w:rsidR="00893C5D" w:rsidRPr="003F1F2E" w:rsidRDefault="00893C5D" w:rsidP="00893C5D">
      <w:pPr>
        <w:pStyle w:val="Tekstpods"/>
        <w:numPr>
          <w:ilvl w:val="0"/>
          <w:numId w:val="44"/>
        </w:numPr>
        <w:textAlignment w:val="auto"/>
      </w:pPr>
      <w:r w:rsidRPr="003F1F2E">
        <w:t>Każdy użytkownik ma równe prawa</w:t>
      </w:r>
    </w:p>
    <w:p w14:paraId="162D2078" w14:textId="6DE218FF" w:rsidR="00893C5D" w:rsidRPr="003F1F2E" w:rsidRDefault="00893C5D" w:rsidP="00893C5D">
      <w:pPr>
        <w:pStyle w:val="Tekstpods"/>
        <w:numPr>
          <w:ilvl w:val="0"/>
          <w:numId w:val="44"/>
        </w:numPr>
        <w:textAlignment w:val="auto"/>
      </w:pPr>
      <w:r w:rsidRPr="003F1F2E">
        <w:t>Użytkownicy mogą tworzyć lub dołączać do istniejącego gospodarstwa domowego (ang. household)</w:t>
      </w:r>
    </w:p>
    <w:p w14:paraId="15E5DAE9" w14:textId="07DAF952" w:rsidR="0061255D" w:rsidRPr="003F1F2E" w:rsidRDefault="0061255D" w:rsidP="00893C5D">
      <w:pPr>
        <w:pStyle w:val="Tekstpods"/>
        <w:numPr>
          <w:ilvl w:val="0"/>
          <w:numId w:val="44"/>
        </w:numPr>
        <w:textAlignment w:val="auto"/>
      </w:pPr>
      <w:r w:rsidRPr="003F1F2E">
        <w:t>Użytkownicy mogą tworzyć, edytować i usuwać wspólne dla do</w:t>
      </w:r>
      <w:r w:rsidR="003F4677">
        <w:t>m</w:t>
      </w:r>
      <w:r w:rsidRPr="003F1F2E">
        <w:t>o</w:t>
      </w:r>
      <w:r w:rsidR="003F4677">
        <w:t>stwa no</w:t>
      </w:r>
      <w:r w:rsidRPr="003F1F2E">
        <w:t>tatki i listy oraz uzupełniać wspólny kalendarz</w:t>
      </w:r>
    </w:p>
    <w:p w14:paraId="207C7EF0" w14:textId="30022574" w:rsidR="0061255D" w:rsidRPr="003F1F2E" w:rsidRDefault="0061255D" w:rsidP="00893C5D">
      <w:pPr>
        <w:pStyle w:val="Tekstpods"/>
        <w:numPr>
          <w:ilvl w:val="0"/>
          <w:numId w:val="44"/>
        </w:numPr>
        <w:textAlignment w:val="auto"/>
      </w:pPr>
      <w:r w:rsidRPr="003F1F2E">
        <w:t>Użytkownik może edytować swoje dane</w:t>
      </w:r>
    </w:p>
    <w:p w14:paraId="3A89BBF2" w14:textId="5A31A97B" w:rsidR="00C556F1" w:rsidRPr="003F1F2E" w:rsidRDefault="00C556F1" w:rsidP="00C556F1">
      <w:pPr>
        <w:pStyle w:val="Nagwek2"/>
      </w:pPr>
      <w:r w:rsidRPr="003F1F2E">
        <w:t>Wymagania niefunkcjonalne</w:t>
      </w:r>
    </w:p>
    <w:p w14:paraId="5A7EC1D3" w14:textId="77777777" w:rsidR="00C556F1" w:rsidRPr="003F1F2E" w:rsidRDefault="00C556F1" w:rsidP="00C556F1">
      <w:pPr>
        <w:pStyle w:val="Tekstpods"/>
        <w:numPr>
          <w:ilvl w:val="0"/>
          <w:numId w:val="34"/>
        </w:numPr>
      </w:pPr>
      <w:bookmarkStart w:id="8" w:name="_Hlk25428204"/>
      <w:r w:rsidRPr="003F1F2E">
        <w:t xml:space="preserve">Aplikacja kompatybilna z przeglądarkami: IE, </w:t>
      </w:r>
      <w:proofErr w:type="spellStart"/>
      <w:r w:rsidRPr="003F1F2E">
        <w:t>Firefox</w:t>
      </w:r>
      <w:proofErr w:type="spellEnd"/>
      <w:r w:rsidRPr="003F1F2E">
        <w:t xml:space="preserve"> oraz Chrome</w:t>
      </w:r>
    </w:p>
    <w:p w14:paraId="4BDEA17B" w14:textId="77777777" w:rsidR="00C556F1" w:rsidRPr="003F1F2E" w:rsidRDefault="00C556F1" w:rsidP="00C556F1">
      <w:pPr>
        <w:pStyle w:val="Tekstpods"/>
        <w:numPr>
          <w:ilvl w:val="0"/>
          <w:numId w:val="34"/>
        </w:numPr>
      </w:pPr>
      <w:r w:rsidRPr="003F1F2E">
        <w:t>Aplikacja powinna być wieloplatformowa</w:t>
      </w:r>
    </w:p>
    <w:p w14:paraId="36E5BFC1" w14:textId="77777777" w:rsidR="00C556F1" w:rsidRPr="003F1F2E" w:rsidRDefault="00C556F1" w:rsidP="00C556F1">
      <w:pPr>
        <w:pStyle w:val="Tekstpods"/>
        <w:numPr>
          <w:ilvl w:val="0"/>
          <w:numId w:val="34"/>
        </w:numPr>
      </w:pPr>
      <w:r w:rsidRPr="003F1F2E">
        <w:lastRenderedPageBreak/>
        <w:t>Serwer aplikacji powinien być zabezpieczony przed niezautoryzowanym dostępem</w:t>
      </w:r>
    </w:p>
    <w:p w14:paraId="26FA2150" w14:textId="77777777" w:rsidR="00C556F1" w:rsidRPr="003F1F2E" w:rsidRDefault="00C556F1" w:rsidP="00C556F1">
      <w:pPr>
        <w:pStyle w:val="Tekstpods"/>
        <w:numPr>
          <w:ilvl w:val="0"/>
          <w:numId w:val="34"/>
        </w:numPr>
      </w:pPr>
      <w:r w:rsidRPr="003F1F2E">
        <w:t>Aplikacja powinna być jak najbardziej wydajna</w:t>
      </w:r>
    </w:p>
    <w:p w14:paraId="64DCB780" w14:textId="77777777" w:rsidR="00C556F1" w:rsidRPr="003F1F2E" w:rsidRDefault="00C556F1" w:rsidP="00C556F1">
      <w:pPr>
        <w:pStyle w:val="Tekstpods"/>
        <w:numPr>
          <w:ilvl w:val="0"/>
          <w:numId w:val="34"/>
        </w:numPr>
      </w:pPr>
      <w:r w:rsidRPr="003F1F2E">
        <w:t>Aplikacja powinna być intuicyjna dla użytkownika i łatwa w obsłudze</w:t>
      </w:r>
    </w:p>
    <w:p w14:paraId="18D5BB4A" w14:textId="77777777" w:rsidR="00C556F1" w:rsidRPr="003F1F2E" w:rsidRDefault="00C556F1" w:rsidP="00C556F1">
      <w:pPr>
        <w:pStyle w:val="Tekstpods"/>
      </w:pPr>
    </w:p>
    <w:p w14:paraId="4D58BE7C" w14:textId="77777777" w:rsidR="00C556F1" w:rsidRPr="003F1F2E" w:rsidRDefault="00C556F1" w:rsidP="00273DF7">
      <w:pPr>
        <w:pStyle w:val="Nagwek2"/>
      </w:pPr>
      <w:r w:rsidRPr="003F1F2E">
        <w:t>Opis narzędz</w:t>
      </w:r>
      <w:r w:rsidR="00273DF7" w:rsidRPr="003F1F2E">
        <w:t>i</w:t>
      </w:r>
    </w:p>
    <w:p w14:paraId="134D837D" w14:textId="77777777" w:rsidR="00273DF7" w:rsidRPr="003F1F2E" w:rsidRDefault="00273DF7" w:rsidP="00273DF7">
      <w:pPr>
        <w:pStyle w:val="Nagwek3"/>
      </w:pPr>
      <w:r w:rsidRPr="003F1F2E">
        <w:t>Java</w:t>
      </w:r>
    </w:p>
    <w:p w14:paraId="369C5581" w14:textId="65BFFC64" w:rsidR="00273DF7" w:rsidRPr="003F1F2E" w:rsidRDefault="00273DF7" w:rsidP="005C251A">
      <w:pPr>
        <w:pStyle w:val="Tekstpods"/>
      </w:pPr>
      <w:r w:rsidRPr="003F1F2E">
        <w:t>Język programowania, w którym został napisany serwer aplikacji. Jest to jeden z najpopularniejszych języków na świecie do pisania aplikacji webowych, którego dużą zaletą jest multiplatformowość. Java posiada obszerną liczbę platform programistycznych (ang. Framework), które znacząco ułatwiają pracę.</w:t>
      </w:r>
    </w:p>
    <w:p w14:paraId="3654C8B9" w14:textId="77777777" w:rsidR="00273DF7" w:rsidRPr="003F1F2E" w:rsidRDefault="00273DF7" w:rsidP="00273DF7">
      <w:pPr>
        <w:pStyle w:val="Nagwek3"/>
      </w:pPr>
      <w:bookmarkStart w:id="9" w:name="_Hlk25428217"/>
      <w:bookmarkEnd w:id="5"/>
      <w:bookmarkEnd w:id="8"/>
      <w:r w:rsidRPr="003F1F2E">
        <w:t>IntelliJ IDEA</w:t>
      </w:r>
    </w:p>
    <w:p w14:paraId="296DB9E3" w14:textId="77777777" w:rsidR="00273DF7" w:rsidRPr="003F1F2E" w:rsidRDefault="00273DF7" w:rsidP="00273DF7">
      <w:pPr>
        <w:pStyle w:val="Tekstpods"/>
      </w:pPr>
      <w:r w:rsidRPr="003F1F2E">
        <w:t>Najpopularniejsze zintegrowane środowisko programistyczne dla Javy</w:t>
      </w:r>
      <w:r w:rsidR="003E6B26" w:rsidRPr="003F1F2E">
        <w:t xml:space="preserve"> stworzone przez firmę </w:t>
      </w:r>
      <w:proofErr w:type="spellStart"/>
      <w:r w:rsidR="003E6B26" w:rsidRPr="003F1F2E">
        <w:t>JetBrains</w:t>
      </w:r>
      <w:proofErr w:type="spellEnd"/>
      <w:r w:rsidRPr="003F1F2E">
        <w:t xml:space="preserve">. </w:t>
      </w:r>
      <w:r w:rsidR="003437A0" w:rsidRPr="003F1F2E">
        <w:t xml:space="preserve">Posiada </w:t>
      </w:r>
      <w:r w:rsidR="003E6B26" w:rsidRPr="003F1F2E">
        <w:t>ogromną liczbę</w:t>
      </w:r>
      <w:r w:rsidR="003437A0" w:rsidRPr="003F1F2E">
        <w:t xml:space="preserve"> narzędzi wspomagających </w:t>
      </w:r>
      <w:r w:rsidR="003E6B26" w:rsidRPr="003F1F2E">
        <w:t xml:space="preserve">pisanie kodu w takich sferach jak refaktoryzacja, automatyczne podpowiedzi, zaawansowany debugger oraz wsparcie dla licznych </w:t>
      </w:r>
      <w:proofErr w:type="spellStart"/>
      <w:r w:rsidR="003E6B26" w:rsidRPr="003F1F2E">
        <w:t>framework’ów</w:t>
      </w:r>
      <w:proofErr w:type="spellEnd"/>
      <w:r w:rsidR="003E6B26" w:rsidRPr="003F1F2E">
        <w:t xml:space="preserve">, czy narzędzi jak np. GitHub. IntelliJ został stworzony tak, aby zmaksymalizować produktywność programistów i ograniczyć użycie myszki przez stworzenie licznych skrótów klawiszowych. Jedynym większym konkurentem tego środowiska jest </w:t>
      </w:r>
      <w:proofErr w:type="spellStart"/>
      <w:r w:rsidR="003E6B26" w:rsidRPr="003F1F2E">
        <w:t>Eclipse</w:t>
      </w:r>
      <w:proofErr w:type="spellEnd"/>
      <w:r w:rsidR="003E6B26" w:rsidRPr="003F1F2E">
        <w:t xml:space="preserve">, którego największą zaletą jest posiadanie otwartych źródeł (ang. Open </w:t>
      </w:r>
      <w:proofErr w:type="spellStart"/>
      <w:r w:rsidR="003E6B26" w:rsidRPr="003F1F2E">
        <w:t>source</w:t>
      </w:r>
      <w:proofErr w:type="spellEnd"/>
      <w:r w:rsidR="003E6B26" w:rsidRPr="003F1F2E">
        <w:t xml:space="preserve">) i to, że jest całkowicie darmowe nawet do zastosować komercyjnych. </w:t>
      </w:r>
      <w:r w:rsidR="00FB294F" w:rsidRPr="003F1F2E">
        <w:t xml:space="preserve">Środowisko stworzone przez </w:t>
      </w:r>
      <w:proofErr w:type="spellStart"/>
      <w:r w:rsidR="00FB294F" w:rsidRPr="003F1F2E">
        <w:lastRenderedPageBreak/>
        <w:t>JetBrains</w:t>
      </w:r>
      <w:proofErr w:type="spellEnd"/>
      <w:r w:rsidR="00FB294F" w:rsidRPr="003F1F2E">
        <w:t xml:space="preserve"> jest jednak zdaniem autora zdecydowanie wygodniejsze, dlatego zostało wybrane do tego projektu. </w:t>
      </w:r>
    </w:p>
    <w:p w14:paraId="0761E424" w14:textId="77777777" w:rsidR="00FB294F" w:rsidRPr="003F1F2E" w:rsidRDefault="00FB294F" w:rsidP="00FB294F">
      <w:pPr>
        <w:pStyle w:val="Nagwek3"/>
      </w:pPr>
      <w:r w:rsidRPr="003F1F2E">
        <w:t>Spring framework</w:t>
      </w:r>
    </w:p>
    <w:p w14:paraId="52C2B28F" w14:textId="215446CB" w:rsidR="00640C8A" w:rsidRPr="003F1F2E" w:rsidRDefault="00FB294F" w:rsidP="00FB294F">
      <w:pPr>
        <w:pStyle w:val="Tekstpods"/>
      </w:pPr>
      <w:r w:rsidRPr="003F1F2E">
        <w:t>Spring jest szkieletem tworzenia aplikacji dla platformy Java EE (Enterprise Edition)</w:t>
      </w:r>
      <w:r w:rsidR="006276B4" w:rsidRPr="003F1F2E">
        <w:t xml:space="preserve"> [2]</w:t>
      </w:r>
      <w:r w:rsidRPr="003F1F2E">
        <w:t>.</w:t>
      </w:r>
      <w:r w:rsidR="00640C8A" w:rsidRPr="003F1F2E">
        <w:t xml:space="preserve"> Przez ogrom możliwości i usprawnień, które oferuje, jest on jednym z ważniejszych </w:t>
      </w:r>
      <w:proofErr w:type="spellStart"/>
      <w:r w:rsidR="00640C8A" w:rsidRPr="003F1F2E">
        <w:t>fram</w:t>
      </w:r>
      <w:r w:rsidR="00344471" w:rsidRPr="003F1F2E">
        <w:t>e</w:t>
      </w:r>
      <w:r w:rsidR="00640C8A" w:rsidRPr="003F1F2E">
        <w:t>worków</w:t>
      </w:r>
      <w:proofErr w:type="spellEnd"/>
      <w:r w:rsidR="00640C8A" w:rsidRPr="003F1F2E">
        <w:t xml:space="preserve"> dla Javy i jest używany przez większość programistów tego języka. Spring składa się z wielu projektów, które mogą być używane niezależnie np. Spring </w:t>
      </w:r>
      <w:proofErr w:type="spellStart"/>
      <w:r w:rsidR="00640C8A" w:rsidRPr="003F1F2E">
        <w:t>Cloud</w:t>
      </w:r>
      <w:proofErr w:type="spellEnd"/>
      <w:r w:rsidR="00640C8A" w:rsidRPr="003F1F2E">
        <w:t xml:space="preserve">, Spring Data czy Spring </w:t>
      </w:r>
      <w:proofErr w:type="spellStart"/>
      <w:r w:rsidR="00640C8A" w:rsidRPr="003F1F2E">
        <w:t>Batch</w:t>
      </w:r>
      <w:proofErr w:type="spellEnd"/>
      <w:r w:rsidR="00640C8A" w:rsidRPr="003F1F2E">
        <w:t xml:space="preserve">. W tym projekcie, </w:t>
      </w:r>
      <w:r w:rsidR="0083737B" w:rsidRPr="003F1F2E">
        <w:t>wykorzystano</w:t>
      </w:r>
      <w:r w:rsidR="00640C8A" w:rsidRPr="003F1F2E">
        <w:t>:</w:t>
      </w:r>
    </w:p>
    <w:p w14:paraId="5FFE7790" w14:textId="77777777" w:rsidR="00640C8A" w:rsidRPr="003F1F2E" w:rsidRDefault="00640C8A" w:rsidP="00640C8A">
      <w:pPr>
        <w:pStyle w:val="Tekstpods"/>
        <w:numPr>
          <w:ilvl w:val="0"/>
          <w:numId w:val="34"/>
        </w:numPr>
      </w:pPr>
      <w:r w:rsidRPr="003F1F2E">
        <w:t xml:space="preserve">Spring </w:t>
      </w:r>
      <w:proofErr w:type="spellStart"/>
      <w:r w:rsidRPr="003F1F2E">
        <w:t>Boot</w:t>
      </w:r>
      <w:proofErr w:type="spellEnd"/>
      <w:r w:rsidRPr="003F1F2E">
        <w:t xml:space="preserve"> – zdaniem autora, jeden z najważniejszych części </w:t>
      </w:r>
      <w:proofErr w:type="spellStart"/>
      <w:r w:rsidRPr="003F1F2E">
        <w:t>frameworku</w:t>
      </w:r>
      <w:proofErr w:type="spellEnd"/>
      <w:r w:rsidRPr="003F1F2E">
        <w:t>. Oferuje szybkie stworzenie gotowej do użycia aplikacji, która zawiera wszystkie potrzebne komponenty. W trakcie programowania oferuje znaczne uproszczenia kodu, np. przez rezygnacje z plików XML do konfiguracji.</w:t>
      </w:r>
    </w:p>
    <w:p w14:paraId="503418F8" w14:textId="77777777" w:rsidR="00FB294F" w:rsidRPr="003F1F2E" w:rsidRDefault="00640C8A" w:rsidP="00640C8A">
      <w:pPr>
        <w:pStyle w:val="Tekstpods"/>
        <w:numPr>
          <w:ilvl w:val="0"/>
          <w:numId w:val="34"/>
        </w:numPr>
      </w:pPr>
      <w:r w:rsidRPr="003F1F2E">
        <w:t xml:space="preserve">Spring Data – używany do </w:t>
      </w:r>
      <w:r w:rsidR="00B56CA7" w:rsidRPr="003F1F2E">
        <w:t xml:space="preserve">komunikacji oraz obsługi bazy danych, a także do mapowania obiektowo-relacyjnego. Jest alternatywą do popularnego </w:t>
      </w:r>
      <w:proofErr w:type="spellStart"/>
      <w:r w:rsidR="00B56CA7" w:rsidRPr="003F1F2E">
        <w:t>frameworku</w:t>
      </w:r>
      <w:proofErr w:type="spellEnd"/>
      <w:r w:rsidR="00B56CA7" w:rsidRPr="003F1F2E">
        <w:t xml:space="preserve"> </w:t>
      </w:r>
      <w:proofErr w:type="spellStart"/>
      <w:r w:rsidR="00B56CA7" w:rsidRPr="003F1F2E">
        <w:t>Hibernate</w:t>
      </w:r>
      <w:proofErr w:type="spellEnd"/>
      <w:r w:rsidR="00B56CA7" w:rsidRPr="003F1F2E">
        <w:t xml:space="preserve">, który jednak przez sporą liczbę wad, zostaje powoli wyparty przez nowsze technologie takie jak Spring Data. </w:t>
      </w:r>
    </w:p>
    <w:p w14:paraId="380B71CC" w14:textId="3DF7C7FD" w:rsidR="005C251A" w:rsidRPr="003F1F2E" w:rsidRDefault="00B56CA7" w:rsidP="005C251A">
      <w:pPr>
        <w:pStyle w:val="Tekstpods"/>
        <w:numPr>
          <w:ilvl w:val="0"/>
          <w:numId w:val="34"/>
        </w:numPr>
      </w:pPr>
      <w:bookmarkStart w:id="10" w:name="_Hlk25428282"/>
      <w:bookmarkStart w:id="11" w:name="_Hlk25428241"/>
      <w:bookmarkEnd w:id="6"/>
      <w:bookmarkEnd w:id="9"/>
      <w:r w:rsidRPr="003F1F2E">
        <w:t xml:space="preserve">Spring Security – zapewnia autoryzację oraz autentykacje dla aplikacji. Jest </w:t>
      </w:r>
      <w:r w:rsidR="006276B4" w:rsidRPr="003F1F2E">
        <w:t xml:space="preserve">to potężny framework o dużych możliwościach konfiguracji, przy jednoczesnej łatwości w obsłudze. </w:t>
      </w:r>
    </w:p>
    <w:p w14:paraId="7FC0DB88" w14:textId="77777777" w:rsidR="006276B4" w:rsidRPr="003F1F2E" w:rsidRDefault="004F2329" w:rsidP="006276B4">
      <w:pPr>
        <w:pStyle w:val="Nagwek3"/>
      </w:pPr>
      <w:bookmarkStart w:id="12" w:name="_Hlk25428290"/>
      <w:bookmarkEnd w:id="10"/>
      <w:proofErr w:type="spellStart"/>
      <w:r w:rsidRPr="003F1F2E">
        <w:t>Angular</w:t>
      </w:r>
      <w:proofErr w:type="spellEnd"/>
    </w:p>
    <w:p w14:paraId="43B254F2" w14:textId="6587AF13" w:rsidR="00C9327E" w:rsidRPr="003F1F2E" w:rsidRDefault="004F2329" w:rsidP="000E056F">
      <w:pPr>
        <w:pStyle w:val="Tekstpods"/>
      </w:pPr>
      <w:proofErr w:type="spellStart"/>
      <w:r w:rsidRPr="003F1F2E">
        <w:t>Angular</w:t>
      </w:r>
      <w:proofErr w:type="spellEnd"/>
      <w:r w:rsidRPr="003F1F2E">
        <w:t xml:space="preserve"> to otwarty </w:t>
      </w:r>
      <w:proofErr w:type="spellStart"/>
      <w:r w:rsidRPr="003F1F2E">
        <w:t>framework</w:t>
      </w:r>
      <w:proofErr w:type="spellEnd"/>
      <w:r w:rsidRPr="003F1F2E">
        <w:t xml:space="preserve"> napisany w języku </w:t>
      </w:r>
      <w:proofErr w:type="spellStart"/>
      <w:r w:rsidRPr="003F1F2E">
        <w:t>TypeScript</w:t>
      </w:r>
      <w:proofErr w:type="spellEnd"/>
      <w:r w:rsidRPr="003F1F2E">
        <w:t xml:space="preserve">, stworzony i wspierany przez Google. </w:t>
      </w:r>
      <w:r w:rsidR="00921AB1" w:rsidRPr="003F1F2E">
        <w:t>Można dzięki niemu szybko i łatwo zbudować aplikacje internetową, nie tracąc przy tym na ilości możliwości, którymi dysponuje. W projekcie</w:t>
      </w:r>
      <w:r w:rsidR="00DF7174" w:rsidRPr="003F1F2E">
        <w:t xml:space="preserve"> </w:t>
      </w:r>
      <w:r w:rsidR="00921AB1" w:rsidRPr="003F1F2E">
        <w:t>był on używany w wersji 8</w:t>
      </w:r>
      <w:r w:rsidR="003C33F6" w:rsidRPr="003F1F2E">
        <w:t xml:space="preserve"> do napisania aplikacji klienckiej. Alternatywą dla </w:t>
      </w:r>
      <w:proofErr w:type="spellStart"/>
      <w:r w:rsidR="003C33F6" w:rsidRPr="003F1F2E">
        <w:t>Angulara</w:t>
      </w:r>
      <w:proofErr w:type="spellEnd"/>
      <w:r w:rsidR="003C33F6" w:rsidRPr="003F1F2E">
        <w:t xml:space="preserve"> jest między innymi </w:t>
      </w:r>
      <w:proofErr w:type="spellStart"/>
      <w:r w:rsidR="003C33F6" w:rsidRPr="003F1F2E">
        <w:t>React</w:t>
      </w:r>
      <w:proofErr w:type="spellEnd"/>
      <w:r w:rsidR="003C33F6" w:rsidRPr="003F1F2E">
        <w:t xml:space="preserve">, który jest biblioteką JavaScript. Obie technologie </w:t>
      </w:r>
      <w:r w:rsidR="00344471" w:rsidRPr="003F1F2E">
        <w:t>są jednymi z ważniejszych w front-</w:t>
      </w:r>
      <w:r w:rsidR="00344471" w:rsidRPr="003F1F2E">
        <w:lastRenderedPageBreak/>
        <w:t>endzie</w:t>
      </w:r>
      <w:r w:rsidR="003C33F6" w:rsidRPr="003F1F2E">
        <w:t xml:space="preserve"> oraz mają swoje plusy i minusy, dlatego każdy wybór oferował wystarczające możliwości</w:t>
      </w:r>
      <w:r w:rsidR="000E056F" w:rsidRPr="003F1F2E">
        <w:t>.</w:t>
      </w:r>
    </w:p>
    <w:p w14:paraId="06BE6DC9" w14:textId="77777777" w:rsidR="000E056F" w:rsidRPr="003F1F2E" w:rsidRDefault="000E056F" w:rsidP="000E056F">
      <w:pPr>
        <w:pStyle w:val="Nagwek3"/>
      </w:pPr>
      <w:bookmarkStart w:id="13" w:name="_Hlk25428300"/>
      <w:bookmarkEnd w:id="12"/>
      <w:r w:rsidRPr="003F1F2E">
        <w:t xml:space="preserve">Baza danych </w:t>
      </w:r>
      <w:proofErr w:type="spellStart"/>
      <w:r w:rsidRPr="003F1F2E">
        <w:t>MongoDB</w:t>
      </w:r>
      <w:proofErr w:type="spellEnd"/>
    </w:p>
    <w:p w14:paraId="3239FB50" w14:textId="77777777" w:rsidR="000E056F" w:rsidRPr="003F1F2E" w:rsidRDefault="000E056F" w:rsidP="000E056F">
      <w:pPr>
        <w:pStyle w:val="Tekstpods"/>
      </w:pPr>
      <w:proofErr w:type="spellStart"/>
      <w:r w:rsidRPr="003F1F2E">
        <w:t>MongoDB</w:t>
      </w:r>
      <w:proofErr w:type="spellEnd"/>
      <w:r w:rsidRPr="003F1F2E">
        <w:t xml:space="preserve"> jest nierelacyjną bazą danych, czyli nie posiada sztywno określonej struktury danych w niej przechowywanych. W </w:t>
      </w:r>
      <w:r w:rsidR="005C251A" w:rsidRPr="003F1F2E">
        <w:t>przeciwieństwie do</w:t>
      </w:r>
      <w:r w:rsidRPr="003F1F2E">
        <w:t xml:space="preserve"> klasycznego, relacyjnego podejścia, dane składowane są w postaci dokumentów w formacie JSON, </w:t>
      </w:r>
      <w:r w:rsidR="005C251A" w:rsidRPr="003F1F2E">
        <w:t>który jest</w:t>
      </w:r>
      <w:r w:rsidRPr="003F1F2E">
        <w:t xml:space="preserve"> dla aplikacji bardzo naturalną strukturą.</w:t>
      </w:r>
      <w:r w:rsidR="005C251A" w:rsidRPr="003F1F2E">
        <w:t xml:space="preserve"> </w:t>
      </w:r>
      <w:proofErr w:type="spellStart"/>
      <w:r w:rsidR="005C251A" w:rsidRPr="003F1F2E">
        <w:t>Mongo</w:t>
      </w:r>
      <w:proofErr w:type="spellEnd"/>
      <w:r w:rsidR="005C251A" w:rsidRPr="003F1F2E">
        <w:t xml:space="preserve"> jest przy tym bezpieczne, szybkie i bardzo skalowalne, a także jest dobrze wspierane przez Spring Data. Jest to aktualnie najczęściej używana nierelacyjna baza danych, a jej popularność rośnie z roku na rok [4].</w:t>
      </w:r>
    </w:p>
    <w:p w14:paraId="6E4437A2" w14:textId="7B192FD4" w:rsidR="001203A6" w:rsidRPr="003F1F2E" w:rsidRDefault="001203A6" w:rsidP="00AE3F90">
      <w:pPr>
        <w:pStyle w:val="Nagwek3"/>
      </w:pPr>
      <w:bookmarkStart w:id="14" w:name="_Hlk25428307"/>
      <w:bookmarkEnd w:id="13"/>
      <w:proofErr w:type="spellStart"/>
      <w:r w:rsidRPr="003F1F2E">
        <w:t>Swagger</w:t>
      </w:r>
      <w:proofErr w:type="spellEnd"/>
    </w:p>
    <w:p w14:paraId="104CD9B8" w14:textId="6A1BED39" w:rsidR="001203A6" w:rsidRPr="003F1F2E" w:rsidRDefault="001203A6" w:rsidP="001203A6">
      <w:pPr>
        <w:pStyle w:val="Tekstpods"/>
      </w:pPr>
      <w:proofErr w:type="spellStart"/>
      <w:r w:rsidRPr="003F1F2E">
        <w:t>Swagger</w:t>
      </w:r>
      <w:proofErr w:type="spellEnd"/>
      <w:r w:rsidRPr="003F1F2E">
        <w:t xml:space="preserve"> jest znany przede wszystkim jako narzędzie do tworzenia dokumentacji. W projekcie został jednak również użyty do generowania API (Interfejs Programowania Aplikacji) wraz z encjami modelu. Połączenie tych dwóch funkcjonalności daje bardzo pomocne narzędzie w tego typu aplikacjach.</w:t>
      </w:r>
    </w:p>
    <w:p w14:paraId="6A0A029C" w14:textId="205EC1F9" w:rsidR="00AE3F90" w:rsidRPr="003F1F2E" w:rsidRDefault="00AE3F90" w:rsidP="00AE3F90">
      <w:pPr>
        <w:pStyle w:val="Nagwek3"/>
      </w:pPr>
      <w:r w:rsidRPr="003F1F2E">
        <w:t>Robo 3T</w:t>
      </w:r>
    </w:p>
    <w:p w14:paraId="65AB5F5E" w14:textId="77777777" w:rsidR="00AE3F90" w:rsidRPr="003F1F2E" w:rsidRDefault="00AE3F90" w:rsidP="00AE3F90">
      <w:pPr>
        <w:pStyle w:val="Tekstpods"/>
      </w:pPr>
      <w:r w:rsidRPr="003F1F2E">
        <w:t>Robo 3T to graficzny interfejs do zarządzania bazą danych [5]. Jest to lekki i darmowy odpowiednik bardziej rozbudowanego Studio 3T, jednak na potrzeby projektu Robo jest zdecydowanie wystarczające.</w:t>
      </w:r>
    </w:p>
    <w:p w14:paraId="0A911516" w14:textId="77777777" w:rsidR="001203A6" w:rsidRPr="003F1F2E" w:rsidRDefault="001203A6" w:rsidP="001203A6">
      <w:pPr>
        <w:pStyle w:val="Nagwek2"/>
      </w:pPr>
      <w:r w:rsidRPr="003F1F2E">
        <w:t>Metodyka pracy</w:t>
      </w:r>
    </w:p>
    <w:p w14:paraId="1102C0AA" w14:textId="5F13DE3C" w:rsidR="001203A6" w:rsidRPr="003F1F2E" w:rsidRDefault="001203A6" w:rsidP="001203A6">
      <w:pPr>
        <w:pStyle w:val="Tekstpods"/>
        <w:sectPr w:rsidR="001203A6" w:rsidRPr="003F1F2E" w:rsidSect="00BE7064">
          <w:headerReference w:type="even" r:id="rId18"/>
          <w:footnotePr>
            <w:numRestart w:val="eachPage"/>
          </w:footnotePr>
          <w:pgSz w:w="11907" w:h="16840" w:code="9"/>
          <w:pgMar w:top="2155" w:right="2665" w:bottom="2778" w:left="1701" w:header="1814" w:footer="1814" w:gutter="0"/>
          <w:cols w:space="708"/>
          <w:titlePg/>
          <w:docGrid w:linePitch="326"/>
        </w:sectPr>
      </w:pPr>
      <w:r w:rsidRPr="003F1F2E">
        <w:t xml:space="preserve">Podczas pracy nad projektem wykorzystywane było narzędzie do kontroli wersji Git. Każde nowe zadanie niosło za sobą stworzenie nowej gałęzi (ang. </w:t>
      </w:r>
      <w:proofErr w:type="spellStart"/>
      <w:r w:rsidRPr="003F1F2E">
        <w:t>branch</w:t>
      </w:r>
      <w:proofErr w:type="spellEnd"/>
      <w:r w:rsidRPr="003F1F2E">
        <w:t>)</w:t>
      </w:r>
      <w:r w:rsidR="0053079E" w:rsidRPr="003F1F2E">
        <w:t xml:space="preserve">, </w:t>
      </w:r>
      <w:r w:rsidR="0061255D" w:rsidRPr="003F1F2E">
        <w:t>a</w:t>
      </w:r>
      <w:r w:rsidR="0053079E" w:rsidRPr="003F1F2E">
        <w:t xml:space="preserve">by zasymulować pracę w realnym </w:t>
      </w:r>
      <w:r w:rsidR="0061255D" w:rsidRPr="003F1F2E">
        <w:t>projekcie jak</w:t>
      </w:r>
      <w:r w:rsidR="00AE2B69" w:rsidRPr="003F1F2E">
        <w:t xml:space="preserve"> i umożliwiało </w:t>
      </w:r>
      <w:r w:rsidR="0061255D" w:rsidRPr="003F1F2E">
        <w:t xml:space="preserve">to </w:t>
      </w:r>
      <w:r w:rsidR="00AE2B69" w:rsidRPr="003F1F2E">
        <w:lastRenderedPageBreak/>
        <w:t xml:space="preserve">rozwijanie paru </w:t>
      </w:r>
      <w:r w:rsidR="0061255D" w:rsidRPr="003F1F2E">
        <w:t>funkcjonalności</w:t>
      </w:r>
      <w:r w:rsidR="00AE2B69" w:rsidRPr="003F1F2E">
        <w:t xml:space="preserve"> jednocześnie. Praca rozpoczęta została od stworzenia wstępnego serwera, który był później na bieżąco modyfikowany </w:t>
      </w:r>
      <w:r w:rsidR="0061255D" w:rsidRPr="003F1F2E">
        <w:t>na potrzeby</w:t>
      </w:r>
      <w:r w:rsidR="00AE2B69" w:rsidRPr="003F1F2E">
        <w:t xml:space="preserve"> </w:t>
      </w:r>
      <w:r w:rsidR="0061255D" w:rsidRPr="003F1F2E">
        <w:t xml:space="preserve">wymagań powstałych w trakcie implementacji. </w:t>
      </w:r>
      <w:r w:rsidR="00AE2B69" w:rsidRPr="003F1F2E">
        <w:t xml:space="preserve"> </w:t>
      </w:r>
    </w:p>
    <w:bookmarkEnd w:id="7"/>
    <w:bookmarkEnd w:id="11"/>
    <w:bookmarkEnd w:id="14"/>
    <w:p w14:paraId="31A5F361" w14:textId="77777777" w:rsidR="00A61F08" w:rsidRPr="003F1F2E" w:rsidRDefault="00A61F08">
      <w:pPr>
        <w:overflowPunct/>
        <w:autoSpaceDE/>
        <w:autoSpaceDN/>
        <w:adjustRightInd/>
        <w:textAlignment w:val="auto"/>
        <w:sectPr w:rsidR="00A61F08" w:rsidRPr="003F1F2E" w:rsidSect="00326F59">
          <w:headerReference w:type="even" r:id="rId19"/>
          <w:headerReference w:type="default" r:id="rId20"/>
          <w:footnotePr>
            <w:numRestart w:val="eachPage"/>
          </w:footnotePr>
          <w:pgSz w:w="11907" w:h="16840" w:code="9"/>
          <w:pgMar w:top="2155" w:right="2665" w:bottom="2778" w:left="1701" w:header="1814" w:footer="1814" w:gutter="0"/>
          <w:cols w:space="708"/>
          <w:docGrid w:linePitch="326"/>
        </w:sectPr>
      </w:pPr>
    </w:p>
    <w:p w14:paraId="46769DDD" w14:textId="77777777" w:rsidR="00CA19C5" w:rsidRPr="003F1F2E" w:rsidRDefault="00CA19C5">
      <w:pPr>
        <w:overflowPunct/>
        <w:autoSpaceDE/>
        <w:autoSpaceDN/>
        <w:adjustRightInd/>
        <w:textAlignment w:val="auto"/>
      </w:pPr>
    </w:p>
    <w:p w14:paraId="56A76E66" w14:textId="77777777" w:rsidR="003D0CDB" w:rsidRPr="003F1F2E" w:rsidRDefault="00F40612" w:rsidP="001F24F6">
      <w:pPr>
        <w:pStyle w:val="Nagwek1"/>
      </w:pPr>
      <w:bookmarkStart w:id="15" w:name="_Toc526887088"/>
      <w:r w:rsidRPr="003F1F2E">
        <w:t>Specyfikacja zewnętrzna</w:t>
      </w:r>
      <w:bookmarkEnd w:id="15"/>
      <w:r w:rsidR="002E7BE5" w:rsidRPr="003F1F2E">
        <w:t xml:space="preserve"> </w:t>
      </w:r>
    </w:p>
    <w:p w14:paraId="52997FC5" w14:textId="4AD2581C" w:rsidR="00F40612" w:rsidRPr="003F1F2E" w:rsidRDefault="00C91992" w:rsidP="00FF53C9">
      <w:pPr>
        <w:pStyle w:val="Tekstpods"/>
        <w:ind w:firstLine="357"/>
      </w:pPr>
      <w:bookmarkStart w:id="16" w:name="_Hlk25430411"/>
      <w:r w:rsidRPr="003F1F2E">
        <w:t xml:space="preserve">Aplikacja do działania wymaga jedynie </w:t>
      </w:r>
      <w:r w:rsidR="00AE3F90" w:rsidRPr="003F1F2E">
        <w:t>dostępu do Internetu oraz posiadania jednej z następujących przeglądarek:</w:t>
      </w:r>
    </w:p>
    <w:p w14:paraId="22A5292E" w14:textId="30532BE3" w:rsidR="00C91992" w:rsidRPr="003F1F2E" w:rsidRDefault="00C91992" w:rsidP="00C91992">
      <w:pPr>
        <w:pStyle w:val="Tekstpods"/>
        <w:numPr>
          <w:ilvl w:val="0"/>
          <w:numId w:val="34"/>
        </w:numPr>
      </w:pPr>
      <w:r w:rsidRPr="003F1F2E">
        <w:t>IE 11+</w:t>
      </w:r>
    </w:p>
    <w:p w14:paraId="01C76076" w14:textId="57F0A782" w:rsidR="00C91992" w:rsidRPr="003F1F2E" w:rsidRDefault="00C91992" w:rsidP="00C91992">
      <w:pPr>
        <w:pStyle w:val="Tekstpods"/>
        <w:numPr>
          <w:ilvl w:val="0"/>
          <w:numId w:val="34"/>
        </w:numPr>
      </w:pPr>
      <w:r w:rsidRPr="003F1F2E">
        <w:t>Google Chrome</w:t>
      </w:r>
    </w:p>
    <w:p w14:paraId="4657120C" w14:textId="0FA9166C" w:rsidR="00C91992" w:rsidRPr="003F1F2E" w:rsidRDefault="00C91992" w:rsidP="00C91992">
      <w:pPr>
        <w:pStyle w:val="Tekstpods"/>
        <w:numPr>
          <w:ilvl w:val="0"/>
          <w:numId w:val="34"/>
        </w:numPr>
      </w:pPr>
      <w:r w:rsidRPr="003F1F2E">
        <w:t xml:space="preserve">Mozilla </w:t>
      </w:r>
      <w:proofErr w:type="spellStart"/>
      <w:r w:rsidRPr="003F1F2E">
        <w:t>Firefox</w:t>
      </w:r>
      <w:proofErr w:type="spellEnd"/>
    </w:p>
    <w:p w14:paraId="64CDF46A" w14:textId="6AC35DFD" w:rsidR="00C91992" w:rsidRPr="003F1F2E" w:rsidRDefault="00C91992" w:rsidP="00C91992">
      <w:pPr>
        <w:pStyle w:val="Tekstpods"/>
        <w:numPr>
          <w:ilvl w:val="0"/>
          <w:numId w:val="34"/>
        </w:numPr>
      </w:pPr>
      <w:r w:rsidRPr="003F1F2E">
        <w:t>Safari</w:t>
      </w:r>
      <w:r w:rsidR="00AE3F90" w:rsidRPr="003F1F2E">
        <w:t xml:space="preserve"> 7+</w:t>
      </w:r>
    </w:p>
    <w:p w14:paraId="63F99A4F" w14:textId="07A05E69" w:rsidR="00AE3F90" w:rsidRPr="003F1F2E" w:rsidRDefault="00AE3F90" w:rsidP="00C91992">
      <w:pPr>
        <w:pStyle w:val="Tekstpods"/>
        <w:numPr>
          <w:ilvl w:val="0"/>
          <w:numId w:val="34"/>
        </w:numPr>
      </w:pPr>
      <w:r w:rsidRPr="003F1F2E">
        <w:t>Edge 13+</w:t>
      </w:r>
    </w:p>
    <w:p w14:paraId="022B9C22" w14:textId="7AE2D05D" w:rsidR="00A70EA3" w:rsidRPr="003F1F2E" w:rsidRDefault="00FF53C9" w:rsidP="00FF53C9">
      <w:pPr>
        <w:pStyle w:val="Tekstpods"/>
        <w:ind w:firstLine="360"/>
      </w:pPr>
      <w:r w:rsidRPr="003F1F2E">
        <w:t xml:space="preserve">W systemie wyróżniamy </w:t>
      </w:r>
      <w:r w:rsidR="00662614" w:rsidRPr="003F1F2E">
        <w:t>tylko jedną kategorie użytkowników – użytkownik systemu. Może on być w dwóch stanach:</w:t>
      </w:r>
    </w:p>
    <w:p w14:paraId="365F5107" w14:textId="6823A392" w:rsidR="00FF53C9" w:rsidRPr="003F1F2E" w:rsidRDefault="00662614" w:rsidP="00FF53C9">
      <w:pPr>
        <w:pStyle w:val="Tekstpods"/>
        <w:numPr>
          <w:ilvl w:val="0"/>
          <w:numId w:val="34"/>
        </w:numPr>
      </w:pPr>
      <w:r w:rsidRPr="003F1F2E">
        <w:t>Użytkownik niezalogowany</w:t>
      </w:r>
      <w:r w:rsidR="00FF53C9" w:rsidRPr="003F1F2E">
        <w:t xml:space="preserve"> – jedynymi akcjami jakie może wykonać jest rejestracja oraz logowanie.</w:t>
      </w:r>
    </w:p>
    <w:p w14:paraId="78220CAB" w14:textId="79F8B74B" w:rsidR="00FF53C9" w:rsidRPr="003F1F2E" w:rsidRDefault="00FF53C9" w:rsidP="00FF53C9">
      <w:pPr>
        <w:pStyle w:val="Tekstpods"/>
        <w:numPr>
          <w:ilvl w:val="0"/>
          <w:numId w:val="34"/>
        </w:numPr>
      </w:pPr>
      <w:r w:rsidRPr="003F1F2E">
        <w:t>Użytkownik</w:t>
      </w:r>
      <w:r w:rsidR="00662614" w:rsidRPr="003F1F2E">
        <w:t xml:space="preserve"> zalogowany</w:t>
      </w:r>
      <w:r w:rsidRPr="003F1F2E">
        <w:t xml:space="preserve"> – gość po zalogowaniu</w:t>
      </w:r>
      <w:r w:rsidR="00662614" w:rsidRPr="003F1F2E">
        <w:t xml:space="preserve"> otrzymuje dostęp do wszystkich funkcji</w:t>
      </w:r>
      <w:r w:rsidRPr="003F1F2E">
        <w:t>. Wszyscy użytkownicy mają równe prawa</w:t>
      </w:r>
      <w:r w:rsidR="00662614" w:rsidRPr="003F1F2E">
        <w:t>.</w:t>
      </w:r>
    </w:p>
    <w:p w14:paraId="559CA56A" w14:textId="6EF10C3F" w:rsidR="00FE2607" w:rsidRPr="003F1F2E" w:rsidRDefault="00FE2607" w:rsidP="00FE2607">
      <w:pPr>
        <w:pStyle w:val="Nagwek2"/>
      </w:pPr>
      <w:r w:rsidRPr="003F1F2E">
        <w:t>Użytkownik niezalogowany</w:t>
      </w:r>
    </w:p>
    <w:p w14:paraId="306FD183" w14:textId="04CB90B1" w:rsidR="00FE2607" w:rsidRPr="003F1F2E" w:rsidRDefault="00FE2607" w:rsidP="00FE2607">
      <w:pPr>
        <w:pStyle w:val="Nagwek3"/>
      </w:pPr>
      <w:r w:rsidRPr="003F1F2E">
        <w:t>Logowanie</w:t>
      </w:r>
    </w:p>
    <w:p w14:paraId="630F7D7F" w14:textId="0E4248A1" w:rsidR="00FF53C9" w:rsidRPr="003F1F2E" w:rsidRDefault="00662614" w:rsidP="00FF53C9">
      <w:pPr>
        <w:pStyle w:val="Tekstpods"/>
      </w:pPr>
      <w:r w:rsidRPr="003F1F2E">
        <w:t>Po wejściu do aplikacji, pierwszą stroną ukazującą się gościowi jest formularz logowania przedstawiony na Rys. 1.</w:t>
      </w:r>
      <w:r w:rsidR="00F65757" w:rsidRPr="003F1F2E">
        <w:t xml:space="preserve"> Musi on podać poprawną nazwę użytkownika i hasło, w przeciwnym razie, zostanie wyświetlony stosowny </w:t>
      </w:r>
      <w:r w:rsidR="00F65757" w:rsidRPr="003F1F2E">
        <w:lastRenderedPageBreak/>
        <w:t>komunikat (Rys.2).</w:t>
      </w:r>
      <w:r w:rsidR="00FE2607" w:rsidRPr="003F1F2E">
        <w:t xml:space="preserve"> W przypadku sukcesu, użytkownik zostaje zalogowany i przekierowany do </w:t>
      </w:r>
      <w:r w:rsidR="00A3261A" w:rsidRPr="003F1F2E">
        <w:t>menu głównego (rys. 5).</w:t>
      </w:r>
    </w:p>
    <w:p w14:paraId="4C52611E" w14:textId="311024F5" w:rsidR="00F65757" w:rsidRPr="003F1F2E" w:rsidRDefault="00F65757" w:rsidP="00FF53C9">
      <w:pPr>
        <w:pStyle w:val="Tekstpods"/>
      </w:pPr>
      <w:r w:rsidRPr="003F1F2E">
        <w:rPr>
          <w:noProof/>
        </w:rPr>
        <w:drawing>
          <wp:inline distT="0" distB="0" distL="0" distR="0" wp14:anchorId="536685BF" wp14:editId="73394496">
            <wp:extent cx="4542623" cy="2803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8815" cy="2844376"/>
                    </a:xfrm>
                    <a:prstGeom prst="rect">
                      <a:avLst/>
                    </a:prstGeom>
                  </pic:spPr>
                </pic:pic>
              </a:graphicData>
            </a:graphic>
          </wp:inline>
        </w:drawing>
      </w:r>
    </w:p>
    <w:tbl>
      <w:tblPr>
        <w:tblStyle w:val="Tabela-Siatka"/>
        <w:tblW w:w="0" w:type="auto"/>
        <w:tblLook w:val="04A0" w:firstRow="1" w:lastRow="0" w:firstColumn="1" w:lastColumn="0" w:noHBand="0" w:noVBand="1"/>
      </w:tblPr>
      <w:tblGrid>
        <w:gridCol w:w="7541"/>
      </w:tblGrid>
      <w:tr w:rsidR="00A70EA3" w:rsidRPr="003F1F2E" w14:paraId="5FB02BDE" w14:textId="77777777" w:rsidTr="00F65757">
        <w:tc>
          <w:tcPr>
            <w:tcW w:w="7541" w:type="dxa"/>
            <w:tcBorders>
              <w:top w:val="nil"/>
              <w:left w:val="nil"/>
              <w:bottom w:val="nil"/>
              <w:right w:val="nil"/>
            </w:tcBorders>
          </w:tcPr>
          <w:p w14:paraId="5E117B33" w14:textId="034E57B4" w:rsidR="00A70EA3" w:rsidRPr="003F1F2E" w:rsidRDefault="00F65757" w:rsidP="00F65757">
            <w:pPr>
              <w:pStyle w:val="Tekstpods"/>
              <w:jc w:val="center"/>
            </w:pPr>
            <w:r w:rsidRPr="003F1F2E">
              <w:rPr>
                <w:noProof/>
                <w:szCs w:val="24"/>
              </w:rPr>
              <w:t xml:space="preserve">Rys.1 </w:t>
            </w:r>
            <w:r w:rsidRPr="003F1F2E">
              <w:rPr>
                <w:i/>
                <w:noProof/>
                <w:szCs w:val="24"/>
              </w:rPr>
              <w:t>Formularz logowania</w:t>
            </w:r>
          </w:p>
        </w:tc>
      </w:tr>
      <w:tr w:rsidR="00A70EA3" w:rsidRPr="003F1F2E" w14:paraId="1DBAC42A" w14:textId="77777777" w:rsidTr="00F65757">
        <w:tc>
          <w:tcPr>
            <w:tcW w:w="7541" w:type="dxa"/>
            <w:tcBorders>
              <w:top w:val="nil"/>
              <w:left w:val="nil"/>
              <w:bottom w:val="nil"/>
              <w:right w:val="nil"/>
            </w:tcBorders>
          </w:tcPr>
          <w:p w14:paraId="048FDA6A" w14:textId="77777777" w:rsidR="00F65757" w:rsidRPr="003F1F2E" w:rsidRDefault="00F65757" w:rsidP="00C91992">
            <w:pPr>
              <w:pStyle w:val="Tekstpods"/>
              <w:ind w:firstLine="0"/>
              <w:rPr>
                <w:noProof/>
                <w:szCs w:val="24"/>
              </w:rPr>
            </w:pPr>
          </w:p>
        </w:tc>
      </w:tr>
    </w:tbl>
    <w:p w14:paraId="3C1D854F" w14:textId="107A7EC4" w:rsidR="00A61F08" w:rsidRPr="003F1F2E" w:rsidRDefault="00F65757" w:rsidP="00FE2607">
      <w:pPr>
        <w:pStyle w:val="Tekstpods"/>
        <w:ind w:firstLine="0"/>
        <w:jc w:val="center"/>
      </w:pPr>
      <w:r w:rsidRPr="003F1F2E">
        <w:rPr>
          <w:noProof/>
        </w:rPr>
        <w:lastRenderedPageBreak/>
        <w:drawing>
          <wp:inline distT="0" distB="0" distL="0" distR="0" wp14:anchorId="52202DA8" wp14:editId="48467375">
            <wp:extent cx="5191125" cy="324712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109" cy="3261498"/>
                    </a:xfrm>
                    <a:prstGeom prst="rect">
                      <a:avLst/>
                    </a:prstGeom>
                  </pic:spPr>
                </pic:pic>
              </a:graphicData>
            </a:graphic>
          </wp:inline>
        </w:drawing>
      </w:r>
      <w:r w:rsidRPr="003F1F2E">
        <w:t xml:space="preserve">Rys.2 </w:t>
      </w:r>
      <w:r w:rsidRPr="003F1F2E">
        <w:rPr>
          <w:i/>
          <w:noProof/>
          <w:szCs w:val="24"/>
        </w:rPr>
        <w:t>Formularz logowania z błędem</w:t>
      </w:r>
    </w:p>
    <w:p w14:paraId="27E6B49D" w14:textId="6BF17471" w:rsidR="00A3261A" w:rsidRPr="003F1F2E" w:rsidRDefault="00A3261A" w:rsidP="00A3261A">
      <w:pPr>
        <w:pStyle w:val="Nagwek3"/>
      </w:pPr>
      <w:r w:rsidRPr="003F1F2E">
        <w:t>Rejestracja</w:t>
      </w:r>
    </w:p>
    <w:p w14:paraId="44DB2768" w14:textId="4A5E8A26" w:rsidR="00A61F08" w:rsidRPr="003F1F2E" w:rsidRDefault="00F65757" w:rsidP="000A618E">
      <w:pPr>
        <w:pStyle w:val="Tekstpods"/>
      </w:pPr>
      <w:r w:rsidRPr="003F1F2E">
        <w:t xml:space="preserve">W przypadku, gdy użytkownik nie ma jeszcze utworzonego konta, należy nacisnąć na przycisk Register w nagłówku lub na napis </w:t>
      </w:r>
      <w:proofErr w:type="spellStart"/>
      <w:r w:rsidRPr="003F1F2E">
        <w:rPr>
          <w:b/>
          <w:bCs/>
        </w:rPr>
        <w:t>Join</w:t>
      </w:r>
      <w:proofErr w:type="spellEnd"/>
      <w:r w:rsidRPr="003F1F2E">
        <w:rPr>
          <w:b/>
          <w:bCs/>
        </w:rPr>
        <w:t xml:space="preserve"> </w:t>
      </w:r>
      <w:proofErr w:type="spellStart"/>
      <w:r w:rsidRPr="003F1F2E">
        <w:rPr>
          <w:b/>
          <w:bCs/>
        </w:rPr>
        <w:t>us</w:t>
      </w:r>
      <w:proofErr w:type="spellEnd"/>
      <w:r w:rsidRPr="003F1F2E">
        <w:t xml:space="preserve"> na dole formularza. Aplikacja przekierowuje wtedy </w:t>
      </w:r>
      <w:r w:rsidR="00FF1C62" w:rsidRPr="003F1F2E">
        <w:t>do strony rejestracji z Rys. 3.</w:t>
      </w:r>
    </w:p>
    <w:p w14:paraId="0A6A60B3" w14:textId="77777777" w:rsidR="00F65757" w:rsidRPr="003F1F2E" w:rsidRDefault="00F65757" w:rsidP="00A61F08">
      <w:pPr>
        <w:overflowPunct/>
        <w:autoSpaceDE/>
        <w:autoSpaceDN/>
        <w:adjustRightInd/>
        <w:textAlignment w:val="auto"/>
      </w:pPr>
    </w:p>
    <w:p w14:paraId="39000883" w14:textId="77777777" w:rsidR="00FF1C62" w:rsidRPr="003F1F2E" w:rsidRDefault="00FF1C62" w:rsidP="00A61F08">
      <w:pPr>
        <w:overflowPunct/>
        <w:autoSpaceDE/>
        <w:autoSpaceDN/>
        <w:adjustRightInd/>
        <w:textAlignment w:val="auto"/>
      </w:pPr>
      <w:r w:rsidRPr="003F1F2E">
        <w:rPr>
          <w:noProof/>
        </w:rPr>
        <w:lastRenderedPageBreak/>
        <w:drawing>
          <wp:inline distT="0" distB="0" distL="0" distR="0" wp14:anchorId="3FDA335A" wp14:editId="2ECDE05A">
            <wp:extent cx="4788535" cy="39477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535" cy="3947795"/>
                    </a:xfrm>
                    <a:prstGeom prst="rect">
                      <a:avLst/>
                    </a:prstGeom>
                  </pic:spPr>
                </pic:pic>
              </a:graphicData>
            </a:graphic>
          </wp:inline>
        </w:drawing>
      </w:r>
    </w:p>
    <w:p w14:paraId="08117984" w14:textId="77777777" w:rsidR="00FF1C62" w:rsidRPr="003F1F2E" w:rsidRDefault="00FF1C62" w:rsidP="00A61F08">
      <w:pPr>
        <w:overflowPunct/>
        <w:autoSpaceDE/>
        <w:autoSpaceDN/>
        <w:adjustRightInd/>
        <w:textAlignment w:val="auto"/>
      </w:pPr>
    </w:p>
    <w:p w14:paraId="58354C3B" w14:textId="77777777" w:rsidR="00FF1C62" w:rsidRPr="003F1F2E" w:rsidRDefault="00FF1C62" w:rsidP="00FF1C62">
      <w:pPr>
        <w:overflowPunct/>
        <w:autoSpaceDE/>
        <w:autoSpaceDN/>
        <w:adjustRightInd/>
        <w:jc w:val="center"/>
        <w:textAlignment w:val="auto"/>
      </w:pPr>
      <w:r w:rsidRPr="003F1F2E">
        <w:t xml:space="preserve">Rys.3 </w:t>
      </w:r>
      <w:r w:rsidRPr="003F1F2E">
        <w:rPr>
          <w:i/>
          <w:noProof/>
          <w:szCs w:val="24"/>
        </w:rPr>
        <w:t>Formularz rejestracji</w:t>
      </w:r>
    </w:p>
    <w:p w14:paraId="74270A7A" w14:textId="77777777" w:rsidR="00FF1C62" w:rsidRPr="003F1F2E" w:rsidRDefault="00FF1C62" w:rsidP="00FF1C62">
      <w:pPr>
        <w:overflowPunct/>
        <w:autoSpaceDE/>
        <w:autoSpaceDN/>
        <w:adjustRightInd/>
        <w:textAlignment w:val="auto"/>
      </w:pPr>
    </w:p>
    <w:p w14:paraId="419B749F" w14:textId="7665C7AD" w:rsidR="00FF1C62" w:rsidRPr="003F1F2E" w:rsidRDefault="00FF1C62" w:rsidP="000A618E">
      <w:pPr>
        <w:pStyle w:val="Tekstpods"/>
      </w:pPr>
      <w:r w:rsidRPr="003F1F2E">
        <w:t xml:space="preserve">Należy w nim podać unikalną nazwę użytkownika (min. 5 znaków), unikalny email, opcjonalne imię i nazwisko oraz dwukrotnie hasło (min. 5 znaków). Po wypełnieniu pól, naciśnięcie przycisku </w:t>
      </w:r>
      <w:r w:rsidRPr="003F1F2E">
        <w:rPr>
          <w:b/>
          <w:bCs/>
        </w:rPr>
        <w:t xml:space="preserve">Get </w:t>
      </w:r>
      <w:proofErr w:type="spellStart"/>
      <w:r w:rsidRPr="003F1F2E">
        <w:rPr>
          <w:b/>
          <w:bCs/>
        </w:rPr>
        <w:t>started</w:t>
      </w:r>
      <w:proofErr w:type="spellEnd"/>
      <w:r w:rsidRPr="003F1F2E">
        <w:rPr>
          <w:b/>
          <w:bCs/>
        </w:rPr>
        <w:t>!</w:t>
      </w:r>
      <w:r w:rsidRPr="003F1F2E">
        <w:t xml:space="preserve">  w przypadku porażki wyświetli komunikat błędu (Rys. 4), w przeciwnym razie </w:t>
      </w:r>
      <w:r w:rsidR="00FE2607" w:rsidRPr="003F1F2E">
        <w:t>użytkownik zostaje utworzony i ma możliwość zalogowania się.</w:t>
      </w:r>
    </w:p>
    <w:p w14:paraId="58BAED2E" w14:textId="77777777" w:rsidR="00FF1C62" w:rsidRPr="003F1F2E" w:rsidRDefault="00FF1C62" w:rsidP="00FF1C62">
      <w:pPr>
        <w:overflowPunct/>
        <w:autoSpaceDE/>
        <w:autoSpaceDN/>
        <w:adjustRightInd/>
        <w:textAlignment w:val="auto"/>
        <w:rPr>
          <w:i/>
          <w:iCs/>
        </w:rPr>
      </w:pPr>
      <w:r w:rsidRPr="003F1F2E">
        <w:rPr>
          <w:noProof/>
        </w:rPr>
        <w:lastRenderedPageBreak/>
        <w:drawing>
          <wp:inline distT="0" distB="0" distL="0" distR="0" wp14:anchorId="11743E9F" wp14:editId="33CEC509">
            <wp:extent cx="4788535" cy="38271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535" cy="3827145"/>
                    </a:xfrm>
                    <a:prstGeom prst="rect">
                      <a:avLst/>
                    </a:prstGeom>
                  </pic:spPr>
                </pic:pic>
              </a:graphicData>
            </a:graphic>
          </wp:inline>
        </w:drawing>
      </w:r>
    </w:p>
    <w:p w14:paraId="62583EB0" w14:textId="77777777" w:rsidR="00FF1C62" w:rsidRPr="003F1F2E" w:rsidRDefault="00FF1C62" w:rsidP="00FF1C62">
      <w:pPr>
        <w:overflowPunct/>
        <w:autoSpaceDE/>
        <w:autoSpaceDN/>
        <w:adjustRightInd/>
        <w:textAlignment w:val="auto"/>
        <w:rPr>
          <w:i/>
          <w:iCs/>
        </w:rPr>
      </w:pPr>
    </w:p>
    <w:p w14:paraId="4565C39F" w14:textId="26A83644" w:rsidR="00FF1C62" w:rsidRPr="003F1F2E" w:rsidRDefault="00FF1C62" w:rsidP="00FF1C62">
      <w:pPr>
        <w:overflowPunct/>
        <w:autoSpaceDE/>
        <w:autoSpaceDN/>
        <w:adjustRightInd/>
        <w:jc w:val="center"/>
        <w:textAlignment w:val="auto"/>
        <w:rPr>
          <w:i/>
          <w:iCs/>
        </w:rPr>
      </w:pPr>
      <w:r w:rsidRPr="003F1F2E">
        <w:t xml:space="preserve">Rys.4 </w:t>
      </w:r>
      <w:r w:rsidR="00E966F3" w:rsidRPr="003F1F2E">
        <w:rPr>
          <w:i/>
          <w:iCs/>
        </w:rPr>
        <w:t>Formularz rejestracji z błędem</w:t>
      </w:r>
    </w:p>
    <w:p w14:paraId="1E36A04D" w14:textId="77777777" w:rsidR="00E966F3" w:rsidRPr="003F1F2E" w:rsidRDefault="00E966F3" w:rsidP="00FF1C62">
      <w:pPr>
        <w:overflowPunct/>
        <w:autoSpaceDE/>
        <w:autoSpaceDN/>
        <w:adjustRightInd/>
        <w:jc w:val="center"/>
        <w:textAlignment w:val="auto"/>
        <w:rPr>
          <w:i/>
          <w:iCs/>
        </w:rPr>
      </w:pPr>
    </w:p>
    <w:p w14:paraId="10636BC7" w14:textId="082AB34A" w:rsidR="00E966F3" w:rsidRPr="003F1F2E" w:rsidRDefault="00E966F3" w:rsidP="00E966F3">
      <w:pPr>
        <w:overflowPunct/>
        <w:autoSpaceDE/>
        <w:autoSpaceDN/>
        <w:adjustRightInd/>
        <w:textAlignment w:val="auto"/>
        <w:rPr>
          <w:i/>
          <w:iCs/>
        </w:rPr>
      </w:pPr>
    </w:p>
    <w:p w14:paraId="692CD76D" w14:textId="78515D9D" w:rsidR="00A3261A" w:rsidRPr="003F1F2E" w:rsidRDefault="00A3261A" w:rsidP="00E966F3">
      <w:pPr>
        <w:overflowPunct/>
        <w:autoSpaceDE/>
        <w:autoSpaceDN/>
        <w:adjustRightInd/>
        <w:textAlignment w:val="auto"/>
        <w:rPr>
          <w:i/>
          <w:iCs/>
        </w:rPr>
      </w:pPr>
    </w:p>
    <w:p w14:paraId="64815B40" w14:textId="519692F8" w:rsidR="00A3261A" w:rsidRPr="003F1F2E" w:rsidRDefault="00A3261A" w:rsidP="00E966F3">
      <w:pPr>
        <w:overflowPunct/>
        <w:autoSpaceDE/>
        <w:autoSpaceDN/>
        <w:adjustRightInd/>
        <w:textAlignment w:val="auto"/>
        <w:rPr>
          <w:i/>
          <w:iCs/>
        </w:rPr>
      </w:pPr>
    </w:p>
    <w:p w14:paraId="18912371" w14:textId="13095662" w:rsidR="00A3261A" w:rsidRPr="003F1F2E" w:rsidRDefault="00A3261A" w:rsidP="00E966F3">
      <w:pPr>
        <w:overflowPunct/>
        <w:autoSpaceDE/>
        <w:autoSpaceDN/>
        <w:adjustRightInd/>
        <w:textAlignment w:val="auto"/>
        <w:rPr>
          <w:i/>
          <w:iCs/>
        </w:rPr>
      </w:pPr>
    </w:p>
    <w:p w14:paraId="6843A725" w14:textId="06702377" w:rsidR="00A3261A" w:rsidRPr="003F1F2E" w:rsidRDefault="00A3261A" w:rsidP="00E966F3">
      <w:pPr>
        <w:overflowPunct/>
        <w:autoSpaceDE/>
        <w:autoSpaceDN/>
        <w:adjustRightInd/>
        <w:textAlignment w:val="auto"/>
        <w:rPr>
          <w:i/>
          <w:iCs/>
        </w:rPr>
      </w:pPr>
    </w:p>
    <w:p w14:paraId="170D4AB9" w14:textId="73F86169" w:rsidR="00A3261A" w:rsidRPr="003F1F2E" w:rsidRDefault="00A3261A" w:rsidP="00E966F3">
      <w:pPr>
        <w:overflowPunct/>
        <w:autoSpaceDE/>
        <w:autoSpaceDN/>
        <w:adjustRightInd/>
        <w:textAlignment w:val="auto"/>
        <w:rPr>
          <w:i/>
          <w:iCs/>
        </w:rPr>
      </w:pPr>
    </w:p>
    <w:p w14:paraId="1ABE00EB" w14:textId="0635EFF2" w:rsidR="00A3261A" w:rsidRPr="003F1F2E" w:rsidRDefault="00A3261A" w:rsidP="00E966F3">
      <w:pPr>
        <w:overflowPunct/>
        <w:autoSpaceDE/>
        <w:autoSpaceDN/>
        <w:adjustRightInd/>
        <w:textAlignment w:val="auto"/>
        <w:rPr>
          <w:i/>
          <w:iCs/>
        </w:rPr>
      </w:pPr>
    </w:p>
    <w:p w14:paraId="5E42CFB5" w14:textId="442746D1" w:rsidR="00A3261A" w:rsidRPr="003F1F2E" w:rsidRDefault="00A3261A" w:rsidP="00E966F3">
      <w:pPr>
        <w:overflowPunct/>
        <w:autoSpaceDE/>
        <w:autoSpaceDN/>
        <w:adjustRightInd/>
        <w:textAlignment w:val="auto"/>
        <w:rPr>
          <w:i/>
          <w:iCs/>
        </w:rPr>
      </w:pPr>
    </w:p>
    <w:p w14:paraId="1D7F56FB" w14:textId="39389926" w:rsidR="00A3261A" w:rsidRPr="003F1F2E" w:rsidRDefault="00A3261A" w:rsidP="00E966F3">
      <w:pPr>
        <w:overflowPunct/>
        <w:autoSpaceDE/>
        <w:autoSpaceDN/>
        <w:adjustRightInd/>
        <w:textAlignment w:val="auto"/>
        <w:rPr>
          <w:i/>
          <w:iCs/>
        </w:rPr>
      </w:pPr>
    </w:p>
    <w:p w14:paraId="4B5828F6" w14:textId="77777777" w:rsidR="00A3261A" w:rsidRPr="003F1F2E" w:rsidRDefault="00A3261A" w:rsidP="00E966F3">
      <w:pPr>
        <w:overflowPunct/>
        <w:autoSpaceDE/>
        <w:autoSpaceDN/>
        <w:adjustRightInd/>
        <w:textAlignment w:val="auto"/>
        <w:rPr>
          <w:i/>
          <w:iCs/>
        </w:rPr>
      </w:pPr>
    </w:p>
    <w:p w14:paraId="65D29AED" w14:textId="1C0B53AC" w:rsidR="00E966F3" w:rsidRPr="003F1F2E" w:rsidRDefault="00E966F3" w:rsidP="00E966F3">
      <w:pPr>
        <w:overflowPunct/>
        <w:autoSpaceDE/>
        <w:autoSpaceDN/>
        <w:adjustRightInd/>
        <w:textAlignment w:val="auto"/>
        <w:rPr>
          <w:i/>
          <w:iCs/>
        </w:rPr>
      </w:pPr>
    </w:p>
    <w:p w14:paraId="288A0841" w14:textId="10283D43" w:rsidR="00FE2607" w:rsidRPr="003F1F2E" w:rsidRDefault="00FE2607" w:rsidP="00FE2607">
      <w:pPr>
        <w:pStyle w:val="Nagwek2"/>
      </w:pPr>
      <w:r w:rsidRPr="003F1F2E">
        <w:lastRenderedPageBreak/>
        <w:t>Użytkownik zalogowany</w:t>
      </w:r>
    </w:p>
    <w:p w14:paraId="3A7C8D55" w14:textId="77777777" w:rsidR="00A3261A" w:rsidRPr="003F1F2E" w:rsidRDefault="00A3261A" w:rsidP="00180BF1">
      <w:pPr>
        <w:overflowPunct/>
        <w:autoSpaceDE/>
        <w:autoSpaceDN/>
        <w:adjustRightInd/>
        <w:textAlignment w:val="auto"/>
        <w:rPr>
          <w:i/>
          <w:iCs/>
        </w:rPr>
      </w:pPr>
      <w:r w:rsidRPr="003F1F2E">
        <w:rPr>
          <w:noProof/>
        </w:rPr>
        <w:drawing>
          <wp:inline distT="0" distB="0" distL="0" distR="0" wp14:anchorId="4F6B3C3E" wp14:editId="5FF30365">
            <wp:extent cx="4904223" cy="2476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3" cy="2481893"/>
                    </a:xfrm>
                    <a:prstGeom prst="rect">
                      <a:avLst/>
                    </a:prstGeom>
                  </pic:spPr>
                </pic:pic>
              </a:graphicData>
            </a:graphic>
          </wp:inline>
        </w:drawing>
      </w:r>
    </w:p>
    <w:p w14:paraId="5746BA70" w14:textId="664C0C55" w:rsidR="00A3261A" w:rsidRPr="003F1F2E" w:rsidRDefault="00A3261A" w:rsidP="00A3261A">
      <w:pPr>
        <w:overflowPunct/>
        <w:autoSpaceDE/>
        <w:autoSpaceDN/>
        <w:adjustRightInd/>
        <w:jc w:val="center"/>
        <w:textAlignment w:val="auto"/>
        <w:rPr>
          <w:i/>
          <w:iCs/>
        </w:rPr>
      </w:pPr>
      <w:r w:rsidRPr="003F1F2E">
        <w:t>Rys.5</w:t>
      </w:r>
      <w:r w:rsidRPr="003F1F2E">
        <w:rPr>
          <w:i/>
          <w:iCs/>
        </w:rPr>
        <w:t xml:space="preserve"> Strona główna użytkownika</w:t>
      </w:r>
    </w:p>
    <w:p w14:paraId="0E82054E" w14:textId="77777777" w:rsidR="00A3261A" w:rsidRPr="003F1F2E" w:rsidRDefault="00A3261A" w:rsidP="000A618E">
      <w:pPr>
        <w:pStyle w:val="Tekstpods"/>
      </w:pPr>
    </w:p>
    <w:p w14:paraId="55ED667A" w14:textId="5956793A" w:rsidR="00A3261A" w:rsidRPr="003F1F2E" w:rsidRDefault="00A3261A" w:rsidP="000A618E">
      <w:pPr>
        <w:pStyle w:val="Tekstpods"/>
      </w:pPr>
      <w:r w:rsidRPr="003F1F2E">
        <w:t>Będąc zalogowanym, użytkownik może wykonać następujące akcje:</w:t>
      </w:r>
    </w:p>
    <w:p w14:paraId="0F814764" w14:textId="290BCB05" w:rsidR="00A3261A" w:rsidRPr="003F1F2E" w:rsidRDefault="00A3261A" w:rsidP="000A618E">
      <w:pPr>
        <w:pStyle w:val="Tekstpods"/>
        <w:numPr>
          <w:ilvl w:val="0"/>
          <w:numId w:val="34"/>
        </w:numPr>
      </w:pPr>
      <w:r w:rsidRPr="003F1F2E">
        <w:t>Zarządzać notatkami swojego household’u</w:t>
      </w:r>
    </w:p>
    <w:p w14:paraId="6D9C7E79" w14:textId="20AD3459" w:rsidR="00A3261A" w:rsidRPr="003F1F2E" w:rsidRDefault="00A3261A" w:rsidP="000A618E">
      <w:pPr>
        <w:pStyle w:val="Tekstpods"/>
        <w:numPr>
          <w:ilvl w:val="0"/>
          <w:numId w:val="34"/>
        </w:numPr>
      </w:pPr>
      <w:r w:rsidRPr="003F1F2E">
        <w:t>Zarządzać listami swojego household’u</w:t>
      </w:r>
    </w:p>
    <w:p w14:paraId="27ACDC2C" w14:textId="396F2C42" w:rsidR="00A3261A" w:rsidRPr="003F1F2E" w:rsidRDefault="00A3261A" w:rsidP="000A618E">
      <w:pPr>
        <w:pStyle w:val="Tekstpods"/>
        <w:numPr>
          <w:ilvl w:val="0"/>
          <w:numId w:val="34"/>
        </w:numPr>
      </w:pPr>
      <w:r w:rsidRPr="003F1F2E">
        <w:t>Zarządzać kalendarzem swojego household’u</w:t>
      </w:r>
    </w:p>
    <w:p w14:paraId="2D875356" w14:textId="7B88B238" w:rsidR="00A3261A" w:rsidRPr="003F1F2E" w:rsidRDefault="00A3261A" w:rsidP="000A618E">
      <w:pPr>
        <w:pStyle w:val="Tekstpods"/>
        <w:numPr>
          <w:ilvl w:val="0"/>
          <w:numId w:val="34"/>
        </w:numPr>
      </w:pPr>
      <w:r w:rsidRPr="003F1F2E">
        <w:t xml:space="preserve">Zarządzać </w:t>
      </w:r>
      <w:proofErr w:type="spellStart"/>
      <w:r w:rsidRPr="003F1F2E">
        <w:t>household’em</w:t>
      </w:r>
      <w:proofErr w:type="spellEnd"/>
    </w:p>
    <w:p w14:paraId="3B94CB6E" w14:textId="0850A770" w:rsidR="00A3261A" w:rsidRPr="003F1F2E" w:rsidRDefault="00A3261A" w:rsidP="000A618E">
      <w:pPr>
        <w:pStyle w:val="Tekstpods"/>
        <w:numPr>
          <w:ilvl w:val="0"/>
          <w:numId w:val="34"/>
        </w:numPr>
      </w:pPr>
      <w:r w:rsidRPr="003F1F2E">
        <w:t>Edytować swoje dane i hasło</w:t>
      </w:r>
    </w:p>
    <w:p w14:paraId="564D15D9" w14:textId="4C939701" w:rsidR="00A3261A" w:rsidRPr="003F1F2E" w:rsidRDefault="00A3261A" w:rsidP="000A618E">
      <w:pPr>
        <w:pStyle w:val="Tekstpods"/>
        <w:numPr>
          <w:ilvl w:val="0"/>
          <w:numId w:val="34"/>
        </w:numPr>
      </w:pPr>
      <w:r w:rsidRPr="003F1F2E">
        <w:t>Wylogować się</w:t>
      </w:r>
    </w:p>
    <w:p w14:paraId="72C2E949" w14:textId="38F11FF1" w:rsidR="00A3261A" w:rsidRPr="003F1F2E" w:rsidRDefault="00A3261A" w:rsidP="00A3261A">
      <w:pPr>
        <w:pStyle w:val="Nagwek3"/>
      </w:pPr>
      <w:r w:rsidRPr="003F1F2E">
        <w:t>Household</w:t>
      </w:r>
    </w:p>
    <w:p w14:paraId="7995B1D1" w14:textId="206DF34A" w:rsidR="00436D90" w:rsidRPr="003F1F2E" w:rsidRDefault="00436D90" w:rsidP="000A618E">
      <w:pPr>
        <w:pStyle w:val="Tekstpods"/>
      </w:pPr>
      <w:r w:rsidRPr="003F1F2E">
        <w:t xml:space="preserve">Household w aplikacji pełni role wirtualnego domu. Zawiera on nazwę, opis, unikalny identyfikator nadawany przez aplikacje oraz listę członków. Wszystkie akcje za wyjątkiem edycji konta odbywają się w obrębie </w:t>
      </w:r>
      <w:proofErr w:type="spellStart"/>
      <w:r w:rsidRPr="003F1F2E">
        <w:t>householdu</w:t>
      </w:r>
      <w:proofErr w:type="spellEnd"/>
      <w:r w:rsidRPr="003F1F2E">
        <w:t xml:space="preserve"> i tylko jego członkowie mogą widzieć dodane notatki, listy oraz uzupełniony </w:t>
      </w:r>
      <w:r w:rsidRPr="003F1F2E">
        <w:lastRenderedPageBreak/>
        <w:t>kalendarz. Użytkownik nie będący w żadnym dom</w:t>
      </w:r>
      <w:r w:rsidR="00F17A2D" w:rsidRPr="003F1F2E">
        <w:t>ostwie</w:t>
      </w:r>
      <w:r w:rsidRPr="003F1F2E">
        <w:t xml:space="preserve">, może jedynie edytować swoje dane. </w:t>
      </w:r>
    </w:p>
    <w:p w14:paraId="79AF8D8C" w14:textId="5ED63136" w:rsidR="006B6959" w:rsidRPr="003F1F2E" w:rsidRDefault="006B6959" w:rsidP="000A618E">
      <w:pPr>
        <w:pStyle w:val="Tekstpods"/>
      </w:pPr>
    </w:p>
    <w:p w14:paraId="727580FC" w14:textId="012F88B3" w:rsidR="00170CD8" w:rsidRPr="003F1F2E" w:rsidRDefault="006B6959" w:rsidP="000A618E">
      <w:pPr>
        <w:pStyle w:val="Tekstpods"/>
      </w:pPr>
      <w:r w:rsidRPr="003F1F2E">
        <w:t xml:space="preserve">Chcąc wyświetlić swój obecny household, stworzyć nowy bądź dołączyć do już istniejącego, należy wybrać zakładkę </w:t>
      </w:r>
      <w:r w:rsidRPr="003F1F2E">
        <w:rPr>
          <w:b/>
          <w:bCs/>
        </w:rPr>
        <w:t>My Household</w:t>
      </w:r>
      <w:r w:rsidRPr="003F1F2E">
        <w:t xml:space="preserve"> w nagłówku lub menu głównym. Jeśli nie jesteśmy jeszcze w żadnym domu, zostaniemy przekierowani do formularza tworzenia nowego jak przedstawiono na rysunku 6. Należy podać nazwę, która nie musi być unikalna, oraz opcjonalnie opis, by po kliknięciu przycisku </w:t>
      </w:r>
      <w:proofErr w:type="spellStart"/>
      <w:r w:rsidRPr="003F1F2E">
        <w:rPr>
          <w:b/>
          <w:bCs/>
        </w:rPr>
        <w:t>Create</w:t>
      </w:r>
      <w:proofErr w:type="spellEnd"/>
      <w:r w:rsidRPr="003F1F2E">
        <w:rPr>
          <w:b/>
          <w:bCs/>
        </w:rPr>
        <w:t>!</w:t>
      </w:r>
      <w:r w:rsidRPr="003F1F2E">
        <w:t xml:space="preserve"> stworzyć household i być jego pierwszym członkiem (Rys.</w:t>
      </w:r>
      <w:r w:rsidR="00170CD8" w:rsidRPr="003F1F2E">
        <w:t>8</w:t>
      </w:r>
      <w:r w:rsidRPr="003F1F2E">
        <w:t>).</w:t>
      </w:r>
      <w:r w:rsidR="00170CD8" w:rsidRPr="003F1F2E">
        <w:t xml:space="preserve"> Jest również możliwość dołączenia do już istniejącego household’u, przez wybranie opcji </w:t>
      </w:r>
      <w:proofErr w:type="spellStart"/>
      <w:r w:rsidR="00170CD8" w:rsidRPr="003F1F2E">
        <w:rPr>
          <w:b/>
          <w:bCs/>
        </w:rPr>
        <w:t>Join</w:t>
      </w:r>
      <w:proofErr w:type="spellEnd"/>
      <w:r w:rsidR="00170CD8" w:rsidRPr="003F1F2E">
        <w:rPr>
          <w:b/>
          <w:bCs/>
        </w:rPr>
        <w:t xml:space="preserve"> </w:t>
      </w:r>
      <w:proofErr w:type="spellStart"/>
      <w:r w:rsidR="00170CD8" w:rsidRPr="003F1F2E">
        <w:rPr>
          <w:b/>
          <w:bCs/>
        </w:rPr>
        <w:t>existing</w:t>
      </w:r>
      <w:proofErr w:type="spellEnd"/>
      <w:r w:rsidR="00170CD8" w:rsidRPr="003F1F2E">
        <w:t xml:space="preserve"> (rysunek 7). Należy wtedy w puste pole wpisać identyfikator dom</w:t>
      </w:r>
      <w:r w:rsidR="00F17A2D" w:rsidRPr="003F1F2E">
        <w:t>ostwa</w:t>
      </w:r>
      <w:r w:rsidR="00170CD8" w:rsidRPr="003F1F2E">
        <w:t xml:space="preserve"> otrzymany od członka znajdującego się już w </w:t>
      </w:r>
      <w:proofErr w:type="spellStart"/>
      <w:r w:rsidR="00170CD8" w:rsidRPr="003F1F2E">
        <w:t>householdzie</w:t>
      </w:r>
      <w:proofErr w:type="spellEnd"/>
      <w:r w:rsidR="00170CD8" w:rsidRPr="003F1F2E">
        <w:t xml:space="preserve"> (Id pod nazwą na rysunku 8).</w:t>
      </w:r>
    </w:p>
    <w:p w14:paraId="5A2AE079" w14:textId="20E23750" w:rsidR="006B6959" w:rsidRPr="003F1F2E" w:rsidRDefault="006B6959" w:rsidP="006B6959">
      <w:pPr>
        <w:overflowPunct/>
        <w:autoSpaceDE/>
        <w:autoSpaceDN/>
        <w:adjustRightInd/>
        <w:ind w:firstLine="360"/>
        <w:textAlignment w:val="auto"/>
      </w:pPr>
    </w:p>
    <w:p w14:paraId="1DB2BE8B" w14:textId="77777777" w:rsidR="006B6959" w:rsidRPr="003F1F2E" w:rsidRDefault="006B6959" w:rsidP="00E966F3">
      <w:pPr>
        <w:overflowPunct/>
        <w:autoSpaceDE/>
        <w:autoSpaceDN/>
        <w:adjustRightInd/>
        <w:textAlignment w:val="auto"/>
      </w:pPr>
    </w:p>
    <w:p w14:paraId="19EC9D72" w14:textId="6D449E87" w:rsidR="006B6959" w:rsidRPr="003F1F2E" w:rsidRDefault="006B6959" w:rsidP="00180BF1">
      <w:pPr>
        <w:overflowPunct/>
        <w:autoSpaceDE/>
        <w:autoSpaceDN/>
        <w:adjustRightInd/>
        <w:textAlignment w:val="auto"/>
      </w:pPr>
      <w:r w:rsidRPr="003F1F2E">
        <w:rPr>
          <w:noProof/>
        </w:rPr>
        <w:drawing>
          <wp:inline distT="0" distB="0" distL="0" distR="0" wp14:anchorId="33DE8A89" wp14:editId="5149F702">
            <wp:extent cx="4788535" cy="292925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8535" cy="2929255"/>
                    </a:xfrm>
                    <a:prstGeom prst="rect">
                      <a:avLst/>
                    </a:prstGeom>
                  </pic:spPr>
                </pic:pic>
              </a:graphicData>
            </a:graphic>
          </wp:inline>
        </w:drawing>
      </w:r>
    </w:p>
    <w:p w14:paraId="7C829E8B" w14:textId="583BF866" w:rsidR="006B6959" w:rsidRPr="003F1F2E" w:rsidRDefault="006B6959" w:rsidP="006B6959">
      <w:pPr>
        <w:overflowPunct/>
        <w:autoSpaceDE/>
        <w:autoSpaceDN/>
        <w:adjustRightInd/>
        <w:jc w:val="center"/>
        <w:textAlignment w:val="auto"/>
        <w:rPr>
          <w:i/>
          <w:iCs/>
        </w:rPr>
      </w:pPr>
      <w:r w:rsidRPr="003F1F2E">
        <w:t xml:space="preserve">Rys.6 </w:t>
      </w:r>
      <w:r w:rsidRPr="003F1F2E">
        <w:rPr>
          <w:i/>
          <w:iCs/>
        </w:rPr>
        <w:t>Formularz tworzenia household’u</w:t>
      </w:r>
    </w:p>
    <w:p w14:paraId="1EA5C37E" w14:textId="77777777" w:rsidR="006B6959" w:rsidRPr="003F1F2E" w:rsidRDefault="006B6959" w:rsidP="006B6959">
      <w:pPr>
        <w:overflowPunct/>
        <w:autoSpaceDE/>
        <w:autoSpaceDN/>
        <w:adjustRightInd/>
        <w:textAlignment w:val="auto"/>
      </w:pPr>
    </w:p>
    <w:p w14:paraId="1EC03F30" w14:textId="77777777" w:rsidR="00170CD8" w:rsidRPr="003F1F2E" w:rsidRDefault="006B6959" w:rsidP="00E966F3">
      <w:pPr>
        <w:overflowPunct/>
        <w:autoSpaceDE/>
        <w:autoSpaceDN/>
        <w:adjustRightInd/>
        <w:textAlignment w:val="auto"/>
      </w:pPr>
      <w:r w:rsidRPr="003F1F2E">
        <w:tab/>
      </w:r>
    </w:p>
    <w:p w14:paraId="6D5C8C7A" w14:textId="1F480080" w:rsidR="00170CD8" w:rsidRPr="003F1F2E" w:rsidRDefault="00170CD8" w:rsidP="00180BF1">
      <w:pPr>
        <w:overflowPunct/>
        <w:autoSpaceDE/>
        <w:autoSpaceDN/>
        <w:adjustRightInd/>
        <w:jc w:val="center"/>
        <w:textAlignment w:val="auto"/>
      </w:pPr>
      <w:r w:rsidRPr="003F1F2E">
        <w:rPr>
          <w:noProof/>
        </w:rPr>
        <w:lastRenderedPageBreak/>
        <w:drawing>
          <wp:inline distT="0" distB="0" distL="0" distR="0" wp14:anchorId="339C450F" wp14:editId="2BD4D6FA">
            <wp:extent cx="4788535" cy="24041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535" cy="2404110"/>
                    </a:xfrm>
                    <a:prstGeom prst="rect">
                      <a:avLst/>
                    </a:prstGeom>
                  </pic:spPr>
                </pic:pic>
              </a:graphicData>
            </a:graphic>
          </wp:inline>
        </w:drawing>
      </w:r>
    </w:p>
    <w:p w14:paraId="2847F383" w14:textId="3B763339" w:rsidR="00170CD8" w:rsidRPr="003F1F2E" w:rsidRDefault="00170CD8" w:rsidP="00170CD8">
      <w:pPr>
        <w:overflowPunct/>
        <w:autoSpaceDE/>
        <w:autoSpaceDN/>
        <w:adjustRightInd/>
        <w:jc w:val="center"/>
        <w:textAlignment w:val="auto"/>
        <w:rPr>
          <w:i/>
          <w:iCs/>
        </w:rPr>
      </w:pPr>
      <w:r w:rsidRPr="003F1F2E">
        <w:t xml:space="preserve">Rys.7 </w:t>
      </w:r>
      <w:r w:rsidRPr="003F1F2E">
        <w:rPr>
          <w:i/>
          <w:iCs/>
        </w:rPr>
        <w:t>Dołączanie do istniejącego household’u</w:t>
      </w:r>
    </w:p>
    <w:p w14:paraId="1F875373" w14:textId="77777777" w:rsidR="00170CD8" w:rsidRPr="003F1F2E" w:rsidRDefault="00170CD8" w:rsidP="00E966F3">
      <w:pPr>
        <w:overflowPunct/>
        <w:autoSpaceDE/>
        <w:autoSpaceDN/>
        <w:adjustRightInd/>
        <w:textAlignment w:val="auto"/>
      </w:pPr>
    </w:p>
    <w:p w14:paraId="15929D80" w14:textId="7DB5C201" w:rsidR="00436D90" w:rsidRPr="003F1F2E" w:rsidRDefault="006B6959" w:rsidP="00180BF1">
      <w:pPr>
        <w:overflowPunct/>
        <w:autoSpaceDE/>
        <w:autoSpaceDN/>
        <w:adjustRightInd/>
        <w:jc w:val="center"/>
        <w:textAlignment w:val="auto"/>
      </w:pPr>
      <w:r w:rsidRPr="003F1F2E">
        <w:rPr>
          <w:noProof/>
        </w:rPr>
        <w:drawing>
          <wp:inline distT="0" distB="0" distL="0" distR="0" wp14:anchorId="4B42AF1D" wp14:editId="36006BEB">
            <wp:extent cx="4788535" cy="2091055"/>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535" cy="2091055"/>
                    </a:xfrm>
                    <a:prstGeom prst="rect">
                      <a:avLst/>
                    </a:prstGeom>
                  </pic:spPr>
                </pic:pic>
              </a:graphicData>
            </a:graphic>
          </wp:inline>
        </w:drawing>
      </w:r>
    </w:p>
    <w:p w14:paraId="389DFDF9" w14:textId="433E2F86" w:rsidR="006B6959" w:rsidRPr="003F1F2E" w:rsidRDefault="006B6959" w:rsidP="006B6959">
      <w:pPr>
        <w:overflowPunct/>
        <w:autoSpaceDE/>
        <w:autoSpaceDN/>
        <w:adjustRightInd/>
        <w:jc w:val="center"/>
        <w:textAlignment w:val="auto"/>
        <w:rPr>
          <w:i/>
          <w:iCs/>
        </w:rPr>
      </w:pPr>
      <w:r w:rsidRPr="003F1F2E">
        <w:t>Rys.</w:t>
      </w:r>
      <w:r w:rsidR="00170CD8" w:rsidRPr="003F1F2E">
        <w:t>8</w:t>
      </w:r>
      <w:r w:rsidRPr="003F1F2E">
        <w:t xml:space="preserve"> </w:t>
      </w:r>
      <w:r w:rsidRPr="003F1F2E">
        <w:rPr>
          <w:i/>
          <w:iCs/>
        </w:rPr>
        <w:t xml:space="preserve">Widok </w:t>
      </w:r>
      <w:r w:rsidR="00170CD8" w:rsidRPr="003F1F2E">
        <w:rPr>
          <w:i/>
          <w:iCs/>
        </w:rPr>
        <w:t>aktualnego</w:t>
      </w:r>
      <w:r w:rsidRPr="003F1F2E">
        <w:rPr>
          <w:i/>
          <w:iCs/>
        </w:rPr>
        <w:t xml:space="preserve"> household’u</w:t>
      </w:r>
    </w:p>
    <w:p w14:paraId="3A506EF8" w14:textId="17D4D563" w:rsidR="006B6959" w:rsidRPr="003F1F2E" w:rsidRDefault="006B6959" w:rsidP="006B6959">
      <w:pPr>
        <w:overflowPunct/>
        <w:autoSpaceDE/>
        <w:autoSpaceDN/>
        <w:adjustRightInd/>
        <w:textAlignment w:val="auto"/>
        <w:rPr>
          <w:i/>
          <w:iCs/>
        </w:rPr>
      </w:pPr>
    </w:p>
    <w:p w14:paraId="2B5126AC" w14:textId="4C33058A" w:rsidR="00FE2607" w:rsidRPr="003F1F2E" w:rsidRDefault="0004296D" w:rsidP="000A618E">
      <w:pPr>
        <w:pStyle w:val="Tekstpods"/>
      </w:pPr>
      <w:r w:rsidRPr="003F1F2E">
        <w:t xml:space="preserve">W widoku na rysunku </w:t>
      </w:r>
      <w:r w:rsidR="00170CD8" w:rsidRPr="003F1F2E">
        <w:t>8</w:t>
      </w:r>
      <w:r w:rsidRPr="003F1F2E">
        <w:t xml:space="preserve"> </w:t>
      </w:r>
      <w:r w:rsidR="00170CD8" w:rsidRPr="003F1F2E">
        <w:t>wyświetlają się szczegóły aktualnego household’u, to jest:</w:t>
      </w:r>
      <w:r w:rsidRPr="003F1F2E">
        <w:t xml:space="preserve"> nazw</w:t>
      </w:r>
      <w:r w:rsidR="00170CD8" w:rsidRPr="003F1F2E">
        <w:t>a</w:t>
      </w:r>
      <w:r w:rsidRPr="003F1F2E">
        <w:t xml:space="preserve"> (Mój dom), </w:t>
      </w:r>
      <w:r w:rsidR="00170CD8" w:rsidRPr="003F1F2E">
        <w:t>identyfikator, który możemy skopiować po kliknięciu na ikonę po jego prawej, opis (Witajcie w …) oraz lista członków. W prawym górnym roku, po kliknięciu w otwarte drzwi, jest możliwość opuszczenia dom</w:t>
      </w:r>
      <w:r w:rsidR="00143368" w:rsidRPr="003F1F2E">
        <w:t>ostwa</w:t>
      </w:r>
      <w:r w:rsidR="00170CD8" w:rsidRPr="003F1F2E">
        <w:t>.</w:t>
      </w:r>
    </w:p>
    <w:p w14:paraId="79E574FA" w14:textId="77777777" w:rsidR="00FE2607" w:rsidRPr="003F1F2E" w:rsidRDefault="00FE2607" w:rsidP="00FE2607">
      <w:pPr>
        <w:overflowPunct/>
        <w:autoSpaceDE/>
        <w:autoSpaceDN/>
        <w:adjustRightInd/>
        <w:ind w:firstLine="360"/>
        <w:textAlignment w:val="auto"/>
      </w:pPr>
    </w:p>
    <w:p w14:paraId="691C2785" w14:textId="026B82BE" w:rsidR="00FE2607" w:rsidRPr="003F1F2E" w:rsidRDefault="00A3261A" w:rsidP="00A3261A">
      <w:pPr>
        <w:pStyle w:val="Nagwek3"/>
      </w:pPr>
      <w:r w:rsidRPr="003F1F2E">
        <w:lastRenderedPageBreak/>
        <w:t>Notatki</w:t>
      </w:r>
    </w:p>
    <w:p w14:paraId="71836AD8" w14:textId="2C49291F" w:rsidR="00A3261A" w:rsidRPr="003F1F2E" w:rsidRDefault="00A3261A" w:rsidP="00A3261A">
      <w:pPr>
        <w:pStyle w:val="Tekstpods"/>
      </w:pPr>
      <w:r w:rsidRPr="003F1F2E">
        <w:t>Notatki</w:t>
      </w:r>
      <w:r w:rsidR="009B0268" w:rsidRPr="003F1F2E">
        <w:t xml:space="preserve"> są krótkimi </w:t>
      </w:r>
      <w:r w:rsidRPr="003F1F2E">
        <w:t>wiadomości</w:t>
      </w:r>
      <w:r w:rsidR="009B0268" w:rsidRPr="003F1F2E">
        <w:t>ami</w:t>
      </w:r>
      <w:r w:rsidRPr="003F1F2E">
        <w:t xml:space="preserve"> skierowan</w:t>
      </w:r>
      <w:r w:rsidR="009B0268" w:rsidRPr="003F1F2E">
        <w:t>ymi</w:t>
      </w:r>
      <w:r w:rsidRPr="003F1F2E">
        <w:t xml:space="preserve"> do całego household’u</w:t>
      </w:r>
      <w:r w:rsidR="009B0268" w:rsidRPr="003F1F2E">
        <w:t xml:space="preserve"> lub </w:t>
      </w:r>
      <w:r w:rsidRPr="003F1F2E">
        <w:t xml:space="preserve">konkretnego jego członka. </w:t>
      </w:r>
      <w:r w:rsidR="00AD18B7" w:rsidRPr="003F1F2E">
        <w:t xml:space="preserve">Można nimi zarządzać przez wejście z zakładkę </w:t>
      </w:r>
      <w:r w:rsidR="00AD18B7" w:rsidRPr="003F1F2E">
        <w:rPr>
          <w:b/>
          <w:bCs/>
        </w:rPr>
        <w:t>Notes</w:t>
      </w:r>
      <w:r w:rsidR="00AD18B7" w:rsidRPr="003F1F2E">
        <w:t xml:space="preserve">. </w:t>
      </w:r>
      <w:r w:rsidR="00903214" w:rsidRPr="003F1F2E">
        <w:t>Przykładowe dodane notatki przedstawione są na rysunku 9. Każda notatka zawiera tytuł</w:t>
      </w:r>
      <w:r w:rsidR="000A618E" w:rsidRPr="003F1F2E">
        <w:t>,</w:t>
      </w:r>
      <w:r w:rsidR="00BF3D9D" w:rsidRPr="003F1F2E">
        <w:t xml:space="preserve"> twórcę,</w:t>
      </w:r>
      <w:r w:rsidR="000A618E" w:rsidRPr="003F1F2E">
        <w:t xml:space="preserve"> odbiorcę, datę wygaśnięcia oraz </w:t>
      </w:r>
      <w:r w:rsidR="00903214" w:rsidRPr="003F1F2E">
        <w:t>wiadomoś</w:t>
      </w:r>
      <w:r w:rsidR="000A618E" w:rsidRPr="003F1F2E">
        <w:t>ć</w:t>
      </w:r>
      <w:r w:rsidR="00903214" w:rsidRPr="003F1F2E">
        <w:t>. Jeśli termin notatki się skończył, staje się ona ciemniejsza (ostatnia notatka na rysunku 9) i nie można jej już edytować. Każdą karteczkę można edytować (zmienić można tylko tytuł i wiadomość</w:t>
      </w:r>
      <w:r w:rsidR="00180BF1" w:rsidRPr="003F1F2E">
        <w:t>, przykład na rysunku 10</w:t>
      </w:r>
      <w:r w:rsidR="00903214" w:rsidRPr="003F1F2E">
        <w:t>) oraz usuwać</w:t>
      </w:r>
      <w:r w:rsidR="00180BF1" w:rsidRPr="003F1F2E">
        <w:t xml:space="preserve"> przez ikony w prawym dolnym rogu</w:t>
      </w:r>
      <w:r w:rsidR="00903214" w:rsidRPr="003F1F2E">
        <w:t xml:space="preserve">. Uczynić to może tylko i wyłącznie jej twórca. </w:t>
      </w:r>
      <w:r w:rsidR="00180BF1" w:rsidRPr="003F1F2E">
        <w:t xml:space="preserve">Po usunięciu notatki, na dole strony pojawi się o tym odpowiednia wiadomość, wraz z przyciskiem do cofnięcia operacji (rys. 11). </w:t>
      </w:r>
      <w:r w:rsidR="00903214" w:rsidRPr="003F1F2E">
        <w:t>Jeśli odbiorca lub data wygaśnięcia nie zostaną ustalone, wyświetlany jest w odpowiednim miejscu znak „</w:t>
      </w:r>
      <w:r w:rsidR="00903214" w:rsidRPr="003F1F2E">
        <w:rPr>
          <w:b/>
          <w:bCs/>
        </w:rPr>
        <w:t>-</w:t>
      </w:r>
      <w:r w:rsidR="00903214" w:rsidRPr="003F1F2E">
        <w:t>” (druga notatka na rysunku 9).</w:t>
      </w:r>
    </w:p>
    <w:p w14:paraId="23102E17" w14:textId="002BDDA9" w:rsidR="000A618E" w:rsidRPr="003F1F2E" w:rsidRDefault="000A618E" w:rsidP="00A3261A">
      <w:pPr>
        <w:pStyle w:val="Tekstpods"/>
      </w:pPr>
      <w:r w:rsidRPr="003F1F2E">
        <w:t>W przypadku większej liczby notatek są one dzielone na strony. Ich ilość na jednej stronie możemy ustalić przez zmianę parametru „</w:t>
      </w:r>
      <w:proofErr w:type="spellStart"/>
      <w:r w:rsidRPr="003F1F2E">
        <w:t>Items</w:t>
      </w:r>
      <w:proofErr w:type="spellEnd"/>
      <w:r w:rsidRPr="003F1F2E">
        <w:t xml:space="preserve"> per </w:t>
      </w:r>
      <w:proofErr w:type="spellStart"/>
      <w:r w:rsidRPr="003F1F2E">
        <w:t>page</w:t>
      </w:r>
      <w:proofErr w:type="spellEnd"/>
      <w:r w:rsidRPr="003F1F2E">
        <w:t>”.</w:t>
      </w:r>
    </w:p>
    <w:p w14:paraId="406B06F7" w14:textId="4FCFDBCC" w:rsidR="00903214" w:rsidRPr="003F1F2E" w:rsidRDefault="00903214" w:rsidP="00180BF1">
      <w:pPr>
        <w:pStyle w:val="Tekstpods"/>
        <w:ind w:firstLine="0"/>
        <w:jc w:val="center"/>
      </w:pPr>
      <w:r w:rsidRPr="003F1F2E">
        <w:rPr>
          <w:noProof/>
        </w:rPr>
        <w:drawing>
          <wp:inline distT="0" distB="0" distL="0" distR="0" wp14:anchorId="404F8CA2" wp14:editId="40AD2C16">
            <wp:extent cx="4788535" cy="226504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535" cy="2265045"/>
                    </a:xfrm>
                    <a:prstGeom prst="rect">
                      <a:avLst/>
                    </a:prstGeom>
                  </pic:spPr>
                </pic:pic>
              </a:graphicData>
            </a:graphic>
          </wp:inline>
        </w:drawing>
      </w:r>
    </w:p>
    <w:p w14:paraId="74300237" w14:textId="229867D2" w:rsidR="00903214" w:rsidRPr="003F1F2E" w:rsidRDefault="00903214" w:rsidP="00903214">
      <w:pPr>
        <w:pStyle w:val="Tekstpods"/>
        <w:jc w:val="center"/>
      </w:pPr>
      <w:r w:rsidRPr="003F1F2E">
        <w:t xml:space="preserve">Rys.9 </w:t>
      </w:r>
      <w:r w:rsidRPr="003F1F2E">
        <w:rPr>
          <w:i/>
          <w:iCs/>
        </w:rPr>
        <w:t xml:space="preserve">Zakładka </w:t>
      </w:r>
      <w:r w:rsidR="00C6209D" w:rsidRPr="003F1F2E">
        <w:rPr>
          <w:i/>
          <w:iCs/>
        </w:rPr>
        <w:t>notes</w:t>
      </w:r>
    </w:p>
    <w:p w14:paraId="390EBD99" w14:textId="5F6BFD79" w:rsidR="000A618E" w:rsidRPr="003F1F2E" w:rsidRDefault="000A618E" w:rsidP="00180BF1">
      <w:pPr>
        <w:pStyle w:val="Tekstpods"/>
      </w:pPr>
      <w:r w:rsidRPr="003F1F2E">
        <w:t>Plus po lewej stronie rysunku 9, umożliwia użytkownikowi dodanie nowej notatki. Po naciśnięciu przycisku, wyświetla się nowe okno przedstawione na rysunku 1</w:t>
      </w:r>
      <w:r w:rsidR="00180BF1" w:rsidRPr="003F1F2E">
        <w:t>2</w:t>
      </w:r>
      <w:r w:rsidRPr="003F1F2E">
        <w:t xml:space="preserve">. W kolejne pola użytkownik wpisuje kolejno: tytuł, opcjonalnie odbiorcę oraz </w:t>
      </w:r>
      <w:r w:rsidR="00180BF1" w:rsidRPr="003F1F2E">
        <w:t xml:space="preserve">datę wygaśnięcia, a także wiadomość (do 250 znaków). Domyślnie, odbiorcą jest cały household. Zmiana tego pola, niesie za sobą </w:t>
      </w:r>
      <w:r w:rsidR="00180BF1" w:rsidRPr="003F1F2E">
        <w:lastRenderedPageBreak/>
        <w:t>również możliwość ustalenia czy wiadomość ma być widoczna tylko dla odbiorcy, czy również dla reszty członków dom</w:t>
      </w:r>
      <w:r w:rsidR="00143368" w:rsidRPr="003F1F2E">
        <w:t>ostwa</w:t>
      </w:r>
      <w:r w:rsidR="00180BF1" w:rsidRPr="003F1F2E">
        <w:t xml:space="preserve">. Po wpisaniu wymaganych informacji, dodanie notatki następuje po naciśnięciu przycisku </w:t>
      </w:r>
      <w:proofErr w:type="spellStart"/>
      <w:r w:rsidR="00180BF1" w:rsidRPr="003F1F2E">
        <w:rPr>
          <w:b/>
          <w:bCs/>
        </w:rPr>
        <w:t>Submit</w:t>
      </w:r>
      <w:proofErr w:type="spellEnd"/>
      <w:r w:rsidR="00180BF1" w:rsidRPr="003F1F2E">
        <w:t xml:space="preserve">. </w:t>
      </w:r>
    </w:p>
    <w:p w14:paraId="24AA2378" w14:textId="0B1DB55F" w:rsidR="00180BF1" w:rsidRPr="003F1F2E" w:rsidRDefault="00180BF1" w:rsidP="00180BF1">
      <w:pPr>
        <w:pStyle w:val="Tekstpods"/>
        <w:jc w:val="center"/>
      </w:pPr>
      <w:r w:rsidRPr="003F1F2E">
        <w:rPr>
          <w:noProof/>
        </w:rPr>
        <w:drawing>
          <wp:inline distT="0" distB="0" distL="0" distR="0" wp14:anchorId="075C755B" wp14:editId="010ED1D8">
            <wp:extent cx="2790825" cy="20574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5" cy="2057400"/>
                    </a:xfrm>
                    <a:prstGeom prst="rect">
                      <a:avLst/>
                    </a:prstGeom>
                  </pic:spPr>
                </pic:pic>
              </a:graphicData>
            </a:graphic>
          </wp:inline>
        </w:drawing>
      </w:r>
    </w:p>
    <w:p w14:paraId="0DC3B09E" w14:textId="3A8AEACF" w:rsidR="00180BF1" w:rsidRPr="003F1F2E" w:rsidRDefault="00180BF1" w:rsidP="00180BF1">
      <w:pPr>
        <w:pStyle w:val="Tekstpods"/>
        <w:jc w:val="center"/>
        <w:rPr>
          <w:i/>
          <w:iCs/>
        </w:rPr>
      </w:pPr>
      <w:r w:rsidRPr="003F1F2E">
        <w:t xml:space="preserve">Rys.10 </w:t>
      </w:r>
      <w:r w:rsidRPr="003F1F2E">
        <w:rPr>
          <w:i/>
          <w:iCs/>
        </w:rPr>
        <w:t>Edytowanie notatki</w:t>
      </w:r>
    </w:p>
    <w:p w14:paraId="7E5EDF03" w14:textId="299914F2" w:rsidR="00180BF1" w:rsidRPr="003F1F2E" w:rsidRDefault="00180BF1" w:rsidP="00180BF1">
      <w:pPr>
        <w:pStyle w:val="Tekstpods"/>
        <w:jc w:val="center"/>
        <w:rPr>
          <w:i/>
          <w:iCs/>
        </w:rPr>
      </w:pPr>
      <w:r w:rsidRPr="003F1F2E">
        <w:rPr>
          <w:noProof/>
        </w:rPr>
        <w:drawing>
          <wp:inline distT="0" distB="0" distL="0" distR="0" wp14:anchorId="67DF42B8" wp14:editId="7B0F7870">
            <wp:extent cx="3724275" cy="10668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1066800"/>
                    </a:xfrm>
                    <a:prstGeom prst="rect">
                      <a:avLst/>
                    </a:prstGeom>
                  </pic:spPr>
                </pic:pic>
              </a:graphicData>
            </a:graphic>
          </wp:inline>
        </w:drawing>
      </w:r>
    </w:p>
    <w:p w14:paraId="70C5590F" w14:textId="26DFCA7E" w:rsidR="00180BF1" w:rsidRPr="003F1F2E" w:rsidRDefault="00180BF1" w:rsidP="00180BF1">
      <w:pPr>
        <w:pStyle w:val="Tekstpods"/>
        <w:jc w:val="center"/>
        <w:rPr>
          <w:i/>
          <w:iCs/>
        </w:rPr>
      </w:pPr>
      <w:r w:rsidRPr="003F1F2E">
        <w:t xml:space="preserve">Rys.11 </w:t>
      </w:r>
      <w:r w:rsidRPr="003F1F2E">
        <w:rPr>
          <w:i/>
          <w:iCs/>
        </w:rPr>
        <w:t>Wiadomość po usunięciu wiadomości</w:t>
      </w:r>
    </w:p>
    <w:p w14:paraId="0D2C5F9A" w14:textId="1F81FFA3" w:rsidR="00903214" w:rsidRPr="003F1F2E" w:rsidRDefault="000A618E" w:rsidP="00180BF1">
      <w:pPr>
        <w:pStyle w:val="Tekstpods"/>
        <w:jc w:val="center"/>
      </w:pPr>
      <w:r w:rsidRPr="003F1F2E">
        <w:rPr>
          <w:noProof/>
        </w:rPr>
        <w:lastRenderedPageBreak/>
        <w:drawing>
          <wp:inline distT="0" distB="0" distL="0" distR="0" wp14:anchorId="720AC2E6" wp14:editId="00D3A3A1">
            <wp:extent cx="4788535" cy="3078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35" cy="3078480"/>
                    </a:xfrm>
                    <a:prstGeom prst="rect">
                      <a:avLst/>
                    </a:prstGeom>
                  </pic:spPr>
                </pic:pic>
              </a:graphicData>
            </a:graphic>
          </wp:inline>
        </w:drawing>
      </w:r>
    </w:p>
    <w:p w14:paraId="6EA63716" w14:textId="2973A5D8" w:rsidR="000A618E" w:rsidRPr="003F1F2E" w:rsidRDefault="000A618E" w:rsidP="000A618E">
      <w:pPr>
        <w:pStyle w:val="Tekstpods"/>
        <w:jc w:val="center"/>
        <w:rPr>
          <w:i/>
          <w:iCs/>
        </w:rPr>
      </w:pPr>
      <w:r w:rsidRPr="003F1F2E">
        <w:t>Rys.1</w:t>
      </w:r>
      <w:r w:rsidR="00180BF1" w:rsidRPr="003F1F2E">
        <w:t>2</w:t>
      </w:r>
      <w:r w:rsidRPr="003F1F2E">
        <w:t xml:space="preserve"> </w:t>
      </w:r>
      <w:r w:rsidRPr="003F1F2E">
        <w:rPr>
          <w:i/>
          <w:iCs/>
        </w:rPr>
        <w:t>Okno dodawania nowej notatki</w:t>
      </w:r>
    </w:p>
    <w:p w14:paraId="54AE0B09" w14:textId="7561DE89" w:rsidR="00180BF1" w:rsidRPr="003F1F2E" w:rsidRDefault="00180BF1" w:rsidP="00180BF1">
      <w:pPr>
        <w:pStyle w:val="Nagwek3"/>
      </w:pPr>
      <w:r w:rsidRPr="003F1F2E">
        <w:t>Listy</w:t>
      </w:r>
    </w:p>
    <w:p w14:paraId="46A325A8" w14:textId="47D86E5C" w:rsidR="00AD18B7" w:rsidRPr="003F1F2E" w:rsidRDefault="009B0268" w:rsidP="00AD18B7">
      <w:pPr>
        <w:pStyle w:val="Tekstpods"/>
      </w:pPr>
      <w:r w:rsidRPr="003F1F2E">
        <w:t>Listy są listami kontrolnymi tworzonymi przez cały household lub konkretnego jego członka.</w:t>
      </w:r>
      <w:r w:rsidR="00C6209D" w:rsidRPr="003F1F2E">
        <w:t xml:space="preserve"> Przykładem zastosowania takiej struktury może być np. wspólna lista zakupów.</w:t>
      </w:r>
      <w:r w:rsidRPr="003F1F2E">
        <w:t xml:space="preserve"> Panel zarządzania nimi dostępny jest po wejściu w zakładkę </w:t>
      </w:r>
      <w:proofErr w:type="spellStart"/>
      <w:r w:rsidRPr="003F1F2E">
        <w:rPr>
          <w:b/>
          <w:bCs/>
        </w:rPr>
        <w:t>Checklists</w:t>
      </w:r>
      <w:proofErr w:type="spellEnd"/>
      <w:r w:rsidR="00BF3D9D" w:rsidRPr="003F1F2E">
        <w:rPr>
          <w:b/>
          <w:bCs/>
        </w:rPr>
        <w:t xml:space="preserve"> </w:t>
      </w:r>
      <w:r w:rsidR="00BF3D9D" w:rsidRPr="003F1F2E">
        <w:t>(rysunek 13)</w:t>
      </w:r>
      <w:r w:rsidRPr="003F1F2E">
        <w:t xml:space="preserve">. </w:t>
      </w:r>
      <w:r w:rsidR="00BF3D9D" w:rsidRPr="003F1F2E">
        <w:t xml:space="preserve">Każda lista zawiera tytuł, twórcę, odbiorcę, datę wygaśnięcia oraz listę przedmiotów (ang. </w:t>
      </w:r>
      <w:proofErr w:type="spellStart"/>
      <w:r w:rsidR="00BF3D9D" w:rsidRPr="003F1F2E">
        <w:t>Item</w:t>
      </w:r>
      <w:proofErr w:type="spellEnd"/>
      <w:r w:rsidR="00BF3D9D" w:rsidRPr="003F1F2E">
        <w:t>). Jeśli odbiorcą jest cały household (znak „</w:t>
      </w:r>
      <w:r w:rsidR="00BF3D9D" w:rsidRPr="003F1F2E">
        <w:rPr>
          <w:b/>
          <w:bCs/>
        </w:rPr>
        <w:t>-</w:t>
      </w:r>
      <w:r w:rsidR="00BF3D9D" w:rsidRPr="003F1F2E">
        <w:t>”), wtedy edytować oraz dodawać nowe elementy może każdy. W sytuacji jednak, gdy adresatem jest konkretna osoba, tylko on i twórca może zmieniać listę.</w:t>
      </w:r>
    </w:p>
    <w:p w14:paraId="4E3EC69B" w14:textId="786C28CD" w:rsidR="00BF3D9D" w:rsidRPr="003F1F2E" w:rsidRDefault="00BF3D9D" w:rsidP="00AD18B7">
      <w:pPr>
        <w:pStyle w:val="Tekstpods"/>
      </w:pPr>
      <w:r w:rsidRPr="003F1F2E">
        <w:t xml:space="preserve">Cała </w:t>
      </w:r>
      <w:proofErr w:type="spellStart"/>
      <w:r w:rsidRPr="003F1F2E">
        <w:t>checklist’a</w:t>
      </w:r>
      <w:proofErr w:type="spellEnd"/>
      <w:r w:rsidRPr="003F1F2E">
        <w:t xml:space="preserve"> może </w:t>
      </w:r>
      <w:r w:rsidR="00C6209D" w:rsidRPr="003F1F2E">
        <w:t>być edytowana (tytuł) oraz usunięta (z możliwością przywrócenia jak w notatkach, rysunek 11). Przedmiot natomiast może być skreślony (odkreślony), edytowany oraz usunięty. Nowe elementy dodaje się znakiem notatki z plusem znajdującym się na dole spisu przedmiotów, natomiast nową listę – plusem w kwadracie.</w:t>
      </w:r>
      <w:r w:rsidR="00782122" w:rsidRPr="003F1F2E">
        <w:t xml:space="preserve"> Listy są również </w:t>
      </w:r>
      <w:proofErr w:type="spellStart"/>
      <w:r w:rsidR="00782122" w:rsidRPr="003F1F2E">
        <w:t>stronnicowane</w:t>
      </w:r>
      <w:proofErr w:type="spellEnd"/>
      <w:r w:rsidR="00782122" w:rsidRPr="003F1F2E">
        <w:t>.</w:t>
      </w:r>
    </w:p>
    <w:p w14:paraId="6EFF4971" w14:textId="621D34CE" w:rsidR="00FE2607" w:rsidRPr="003F1F2E" w:rsidRDefault="00BF3D9D" w:rsidP="00FE2607">
      <w:pPr>
        <w:overflowPunct/>
        <w:autoSpaceDE/>
        <w:autoSpaceDN/>
        <w:adjustRightInd/>
        <w:textAlignment w:val="auto"/>
      </w:pPr>
      <w:r w:rsidRPr="003F1F2E">
        <w:rPr>
          <w:noProof/>
        </w:rPr>
        <w:lastRenderedPageBreak/>
        <w:drawing>
          <wp:inline distT="0" distB="0" distL="0" distR="0" wp14:anchorId="157FB854" wp14:editId="1F5FDE23">
            <wp:extent cx="4788535" cy="315976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535" cy="3159760"/>
                    </a:xfrm>
                    <a:prstGeom prst="rect">
                      <a:avLst/>
                    </a:prstGeom>
                  </pic:spPr>
                </pic:pic>
              </a:graphicData>
            </a:graphic>
          </wp:inline>
        </w:drawing>
      </w:r>
    </w:p>
    <w:p w14:paraId="0B0CD514" w14:textId="37146FDA" w:rsidR="00A61F08" w:rsidRPr="003F1F2E" w:rsidRDefault="00C6209D" w:rsidP="00C6209D">
      <w:pPr>
        <w:pStyle w:val="Tekstpods"/>
        <w:ind w:firstLine="0"/>
        <w:jc w:val="center"/>
        <w:rPr>
          <w:i/>
          <w:iCs/>
        </w:rPr>
      </w:pPr>
      <w:r w:rsidRPr="003F1F2E">
        <w:t xml:space="preserve">Rys.13 </w:t>
      </w:r>
      <w:r w:rsidRPr="003F1F2E">
        <w:rPr>
          <w:i/>
          <w:iCs/>
        </w:rPr>
        <w:t xml:space="preserve">Zakładka </w:t>
      </w:r>
      <w:proofErr w:type="spellStart"/>
      <w:r w:rsidRPr="003F1F2E">
        <w:rPr>
          <w:i/>
          <w:iCs/>
        </w:rPr>
        <w:t>checklists</w:t>
      </w:r>
      <w:proofErr w:type="spellEnd"/>
    </w:p>
    <w:p w14:paraId="2613CED2" w14:textId="0D0F3C7A" w:rsidR="00C6209D" w:rsidRPr="003F1F2E" w:rsidRDefault="00C6209D" w:rsidP="00C6209D">
      <w:pPr>
        <w:pStyle w:val="Tekstpods"/>
        <w:ind w:firstLine="0"/>
      </w:pPr>
      <w:r w:rsidRPr="003F1F2E">
        <w:t>Po naciśnięciu przycisku dodania nowej listy, wyświetla się nowe okno przedstawione na rysunku 14. Pola formatki są analogiczne do notatek, a chęć dodania potwierdzan</w:t>
      </w:r>
      <w:r w:rsidR="00782122" w:rsidRPr="003F1F2E">
        <w:t>a</w:t>
      </w:r>
      <w:r w:rsidRPr="003F1F2E">
        <w:t xml:space="preserve"> jest przyciskiem </w:t>
      </w:r>
      <w:proofErr w:type="spellStart"/>
      <w:r w:rsidRPr="003F1F2E">
        <w:rPr>
          <w:b/>
          <w:bCs/>
        </w:rPr>
        <w:t>Submit</w:t>
      </w:r>
      <w:proofErr w:type="spellEnd"/>
      <w:r w:rsidRPr="003F1F2E">
        <w:t>.</w:t>
      </w:r>
    </w:p>
    <w:p w14:paraId="6044C066" w14:textId="61DF4A08" w:rsidR="00C6209D" w:rsidRPr="003F1F2E" w:rsidRDefault="00C6209D" w:rsidP="00C6209D">
      <w:pPr>
        <w:pStyle w:val="Tekstpods"/>
        <w:ind w:firstLine="0"/>
      </w:pPr>
      <w:r w:rsidRPr="003F1F2E">
        <w:rPr>
          <w:noProof/>
        </w:rPr>
        <w:lastRenderedPageBreak/>
        <w:drawing>
          <wp:inline distT="0" distB="0" distL="0" distR="0" wp14:anchorId="033C478D" wp14:editId="39147BD4">
            <wp:extent cx="4788535" cy="31762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8535" cy="3176270"/>
                    </a:xfrm>
                    <a:prstGeom prst="rect">
                      <a:avLst/>
                    </a:prstGeom>
                  </pic:spPr>
                </pic:pic>
              </a:graphicData>
            </a:graphic>
          </wp:inline>
        </w:drawing>
      </w:r>
    </w:p>
    <w:p w14:paraId="4E2802D3" w14:textId="520BD3FF" w:rsidR="00C6209D" w:rsidRPr="003F1F2E" w:rsidRDefault="00C6209D" w:rsidP="00C6209D">
      <w:pPr>
        <w:pStyle w:val="Tekstpods"/>
        <w:ind w:firstLine="0"/>
        <w:jc w:val="center"/>
        <w:rPr>
          <w:i/>
          <w:iCs/>
        </w:rPr>
      </w:pPr>
      <w:r w:rsidRPr="003F1F2E">
        <w:t xml:space="preserve">Rys.14 </w:t>
      </w:r>
      <w:r w:rsidRPr="003F1F2E">
        <w:rPr>
          <w:i/>
          <w:iCs/>
        </w:rPr>
        <w:t>Okno dodawania nowej listy</w:t>
      </w:r>
    </w:p>
    <w:p w14:paraId="2AD0B77A" w14:textId="241B94FF" w:rsidR="00C6209D" w:rsidRPr="003F1F2E" w:rsidRDefault="00C6209D" w:rsidP="00C6209D">
      <w:pPr>
        <w:pStyle w:val="Tekstpods"/>
        <w:ind w:firstLine="0"/>
        <w:rPr>
          <w:i/>
          <w:iCs/>
        </w:rPr>
      </w:pPr>
    </w:p>
    <w:p w14:paraId="512FADAA" w14:textId="03A59946" w:rsidR="00C6209D" w:rsidRPr="003F1F2E" w:rsidRDefault="00C6209D" w:rsidP="00C6209D">
      <w:pPr>
        <w:pStyle w:val="Nagwek3"/>
      </w:pPr>
      <w:r w:rsidRPr="003F1F2E">
        <w:t>Kalendarz</w:t>
      </w:r>
    </w:p>
    <w:p w14:paraId="02F5C7B5" w14:textId="0987B772" w:rsidR="00C6209D" w:rsidRPr="003F1F2E" w:rsidRDefault="00C6209D" w:rsidP="00C6209D">
      <w:pPr>
        <w:pStyle w:val="Tekstpods"/>
      </w:pPr>
      <w:r w:rsidRPr="003F1F2E">
        <w:t xml:space="preserve">Do wspólnego kalendarza można dostać się przez wybranie zakładki </w:t>
      </w:r>
      <w:proofErr w:type="spellStart"/>
      <w:r w:rsidRPr="003F1F2E">
        <w:rPr>
          <w:b/>
          <w:bCs/>
        </w:rPr>
        <w:t>Calendar</w:t>
      </w:r>
      <w:proofErr w:type="spellEnd"/>
      <w:r w:rsidRPr="003F1F2E">
        <w:t>. Umożliwia on dodawanie nowych wydarzeń</w:t>
      </w:r>
      <w:r w:rsidR="003C6912" w:rsidRPr="003F1F2E">
        <w:t xml:space="preserve"> (ang. Event)</w:t>
      </w:r>
      <w:r w:rsidR="0070252F" w:rsidRPr="003F1F2E">
        <w:t xml:space="preserve"> (również tych trwających parę dni) oraz przeglądanie ich w widoku miesięcznym, tygodniowym oraz dniowym. Jak widać na rysunku 15 (widok miesięczny), wydarzenia zaznaczane są na kalendarzu kolorowymi kropkami o kolorach takich jak w tabelce poniżej. Dodanie nowego wydarzenia następuje po naciśnięciu przycisku </w:t>
      </w:r>
      <w:proofErr w:type="spellStart"/>
      <w:r w:rsidR="0070252F" w:rsidRPr="003F1F2E">
        <w:rPr>
          <w:b/>
          <w:bCs/>
        </w:rPr>
        <w:t>Add</w:t>
      </w:r>
      <w:proofErr w:type="spellEnd"/>
      <w:r w:rsidR="0070252F" w:rsidRPr="003F1F2E">
        <w:rPr>
          <w:b/>
          <w:bCs/>
        </w:rPr>
        <w:t xml:space="preserve"> </w:t>
      </w:r>
      <w:proofErr w:type="spellStart"/>
      <w:r w:rsidR="0070252F" w:rsidRPr="003F1F2E">
        <w:rPr>
          <w:b/>
          <w:bCs/>
        </w:rPr>
        <w:t>new</w:t>
      </w:r>
      <w:proofErr w:type="spellEnd"/>
      <w:r w:rsidR="0070252F" w:rsidRPr="003F1F2E">
        <w:t xml:space="preserve">. Możemy je następnie edytować i zapisać zmiany przyciskiem </w:t>
      </w:r>
      <w:proofErr w:type="spellStart"/>
      <w:r w:rsidR="0070252F" w:rsidRPr="003F1F2E">
        <w:rPr>
          <w:b/>
          <w:bCs/>
        </w:rPr>
        <w:t>Apply</w:t>
      </w:r>
      <w:proofErr w:type="spellEnd"/>
      <w:r w:rsidR="0070252F" w:rsidRPr="003F1F2E">
        <w:t xml:space="preserve"> lub usunąć przyciskiem </w:t>
      </w:r>
      <w:proofErr w:type="spellStart"/>
      <w:r w:rsidR="0070252F" w:rsidRPr="003F1F2E">
        <w:rPr>
          <w:b/>
          <w:bCs/>
        </w:rPr>
        <w:t>Delete</w:t>
      </w:r>
      <w:proofErr w:type="spellEnd"/>
      <w:r w:rsidR="0070252F" w:rsidRPr="003F1F2E">
        <w:t xml:space="preserve">. Jeśli </w:t>
      </w:r>
      <w:r w:rsidR="003C6912" w:rsidRPr="003F1F2E">
        <w:t xml:space="preserve">event trwa przez </w:t>
      </w:r>
      <w:proofErr w:type="spellStart"/>
      <w:r w:rsidR="003C6912" w:rsidRPr="003F1F2E">
        <w:t>pare</w:t>
      </w:r>
      <w:proofErr w:type="spellEnd"/>
      <w:r w:rsidR="003C6912" w:rsidRPr="003F1F2E">
        <w:t xml:space="preserve"> dni, na każdym dniu w kalendarzu pojawi się o nim informacja.</w:t>
      </w:r>
      <w:r w:rsidR="00E87004" w:rsidRPr="003F1F2E">
        <w:t xml:space="preserve"> Przeglądany okres może być zmieniany przez strzałki nad kalendarzem.</w:t>
      </w:r>
      <w:r w:rsidR="003C6912" w:rsidRPr="003F1F2E">
        <w:t xml:space="preserve"> </w:t>
      </w:r>
    </w:p>
    <w:p w14:paraId="6A2B5FFB" w14:textId="490BCFEA" w:rsidR="003C6912" w:rsidRPr="003F1F2E" w:rsidRDefault="003C6912" w:rsidP="00C6209D">
      <w:pPr>
        <w:pStyle w:val="Tekstpods"/>
      </w:pPr>
      <w:r w:rsidRPr="003F1F2E">
        <w:t>Po naciśnięciu na dzień, w którym jest już zaplanowane jakieś zdarzenie, wyświetla się ich lista z nazwami (rys. 16). Wydarzenia z tej listy można przeciągać na inny dzień, by zmienić ich dzień startu.</w:t>
      </w:r>
    </w:p>
    <w:p w14:paraId="5EAC9FF1" w14:textId="4651307D" w:rsidR="0070252F" w:rsidRPr="003F1F2E" w:rsidRDefault="00E87004" w:rsidP="00C6209D">
      <w:pPr>
        <w:pStyle w:val="Tekstpods"/>
      </w:pPr>
      <w:r w:rsidRPr="003F1F2E">
        <w:rPr>
          <w:noProof/>
        </w:rPr>
        <w:lastRenderedPageBreak/>
        <w:drawing>
          <wp:inline distT="0" distB="0" distL="0" distR="0" wp14:anchorId="33BE1609" wp14:editId="0A0DAE19">
            <wp:extent cx="4788535" cy="397256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535" cy="3972560"/>
                    </a:xfrm>
                    <a:prstGeom prst="rect">
                      <a:avLst/>
                    </a:prstGeom>
                  </pic:spPr>
                </pic:pic>
              </a:graphicData>
            </a:graphic>
          </wp:inline>
        </w:drawing>
      </w:r>
    </w:p>
    <w:p w14:paraId="04CFD48A" w14:textId="49DCAA81" w:rsidR="003C6912" w:rsidRPr="003F1F2E" w:rsidRDefault="0070252F" w:rsidP="00E87004">
      <w:pPr>
        <w:pStyle w:val="Tekstpods"/>
        <w:jc w:val="center"/>
        <w:rPr>
          <w:i/>
          <w:iCs/>
        </w:rPr>
      </w:pPr>
      <w:r w:rsidRPr="003F1F2E">
        <w:t xml:space="preserve">Rys.15 </w:t>
      </w:r>
      <w:r w:rsidRPr="003F1F2E">
        <w:rPr>
          <w:i/>
          <w:iCs/>
        </w:rPr>
        <w:t xml:space="preserve">Zakładka </w:t>
      </w:r>
      <w:proofErr w:type="spellStart"/>
      <w:r w:rsidRPr="003F1F2E">
        <w:rPr>
          <w:i/>
          <w:iCs/>
        </w:rPr>
        <w:t>calendar</w:t>
      </w:r>
      <w:proofErr w:type="spellEnd"/>
      <w:r w:rsidRPr="003F1F2E">
        <w:rPr>
          <w:i/>
          <w:iCs/>
        </w:rPr>
        <w:t>, widok miesięczny</w:t>
      </w:r>
    </w:p>
    <w:p w14:paraId="3BF047CF" w14:textId="65F7F763" w:rsidR="003C6912" w:rsidRPr="003F1F2E" w:rsidRDefault="003C6912" w:rsidP="0070252F">
      <w:pPr>
        <w:pStyle w:val="Tekstpods"/>
        <w:jc w:val="center"/>
        <w:rPr>
          <w:i/>
          <w:iCs/>
        </w:rPr>
      </w:pPr>
      <w:r w:rsidRPr="003F1F2E">
        <w:rPr>
          <w:noProof/>
        </w:rPr>
        <w:drawing>
          <wp:inline distT="0" distB="0" distL="0" distR="0" wp14:anchorId="74DA737E" wp14:editId="06EFA6F7">
            <wp:extent cx="4788535" cy="2752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535" cy="2752725"/>
                    </a:xfrm>
                    <a:prstGeom prst="rect">
                      <a:avLst/>
                    </a:prstGeom>
                  </pic:spPr>
                </pic:pic>
              </a:graphicData>
            </a:graphic>
          </wp:inline>
        </w:drawing>
      </w:r>
    </w:p>
    <w:p w14:paraId="0483A505" w14:textId="1C51FCEC" w:rsidR="003C6912" w:rsidRPr="003F1F2E" w:rsidRDefault="003C6912" w:rsidP="003C6912">
      <w:pPr>
        <w:pStyle w:val="Tekstpods"/>
        <w:jc w:val="center"/>
        <w:rPr>
          <w:i/>
          <w:iCs/>
        </w:rPr>
      </w:pPr>
      <w:r w:rsidRPr="003F1F2E">
        <w:lastRenderedPageBreak/>
        <w:t xml:space="preserve">Rys.16 </w:t>
      </w:r>
      <w:r w:rsidRPr="003F1F2E">
        <w:rPr>
          <w:i/>
          <w:iCs/>
        </w:rPr>
        <w:t>Lista wydarzeń w dany dzień</w:t>
      </w:r>
    </w:p>
    <w:p w14:paraId="05116E64" w14:textId="65343140" w:rsidR="003C6912" w:rsidRPr="003F1F2E" w:rsidRDefault="003C6912" w:rsidP="003C6912">
      <w:pPr>
        <w:pStyle w:val="Tekstpods"/>
      </w:pPr>
      <w:r w:rsidRPr="003F1F2E">
        <w:t>Kalendarz można również przełączać przyciskami w prawym górnym roku na widok miesięczny, tygodniowy (rys.17) i dzienny (rys.18).</w:t>
      </w:r>
    </w:p>
    <w:p w14:paraId="1E525E03" w14:textId="7A990948" w:rsidR="003C6912" w:rsidRPr="003F1F2E" w:rsidRDefault="00E87004" w:rsidP="003C6912">
      <w:pPr>
        <w:pStyle w:val="Tekstpods"/>
      </w:pPr>
      <w:r w:rsidRPr="003F1F2E">
        <w:rPr>
          <w:noProof/>
        </w:rPr>
        <w:drawing>
          <wp:inline distT="0" distB="0" distL="0" distR="0" wp14:anchorId="5C06149A" wp14:editId="3E0A7FD7">
            <wp:extent cx="4788535" cy="34359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535" cy="3435985"/>
                    </a:xfrm>
                    <a:prstGeom prst="rect">
                      <a:avLst/>
                    </a:prstGeom>
                  </pic:spPr>
                </pic:pic>
              </a:graphicData>
            </a:graphic>
          </wp:inline>
        </w:drawing>
      </w:r>
    </w:p>
    <w:p w14:paraId="7F414957" w14:textId="16987BF8" w:rsidR="003C6912" w:rsidRPr="003F1F2E" w:rsidRDefault="003C6912" w:rsidP="003C6912">
      <w:pPr>
        <w:pStyle w:val="Tekstpods"/>
        <w:jc w:val="center"/>
        <w:rPr>
          <w:i/>
          <w:iCs/>
        </w:rPr>
      </w:pPr>
      <w:r w:rsidRPr="003F1F2E">
        <w:t xml:space="preserve">Rys.17 </w:t>
      </w:r>
      <w:r w:rsidRPr="003F1F2E">
        <w:rPr>
          <w:i/>
          <w:iCs/>
        </w:rPr>
        <w:t>Kalendarz – widok tygodniowy</w:t>
      </w:r>
    </w:p>
    <w:p w14:paraId="72D896E8" w14:textId="662583DF" w:rsidR="00E87004" w:rsidRPr="003F1F2E" w:rsidRDefault="00E87004" w:rsidP="003C6912">
      <w:pPr>
        <w:pStyle w:val="Tekstpods"/>
        <w:jc w:val="center"/>
        <w:rPr>
          <w:i/>
          <w:iCs/>
        </w:rPr>
      </w:pPr>
      <w:r w:rsidRPr="003F1F2E">
        <w:rPr>
          <w:noProof/>
        </w:rPr>
        <w:drawing>
          <wp:inline distT="0" distB="0" distL="0" distR="0" wp14:anchorId="6CDED396" wp14:editId="647E8E49">
            <wp:extent cx="4788535" cy="2658745"/>
            <wp:effectExtent l="0" t="0" r="0"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535" cy="2658745"/>
                    </a:xfrm>
                    <a:prstGeom prst="rect">
                      <a:avLst/>
                    </a:prstGeom>
                  </pic:spPr>
                </pic:pic>
              </a:graphicData>
            </a:graphic>
          </wp:inline>
        </w:drawing>
      </w:r>
    </w:p>
    <w:p w14:paraId="4840FDCB" w14:textId="3D3D86F0" w:rsidR="00E87004" w:rsidRPr="003F1F2E" w:rsidRDefault="00E87004" w:rsidP="003C6912">
      <w:pPr>
        <w:pStyle w:val="Tekstpods"/>
        <w:jc w:val="center"/>
        <w:rPr>
          <w:i/>
          <w:iCs/>
        </w:rPr>
      </w:pPr>
      <w:r w:rsidRPr="003F1F2E">
        <w:lastRenderedPageBreak/>
        <w:t xml:space="preserve">Rys.18 </w:t>
      </w:r>
      <w:r w:rsidRPr="003F1F2E">
        <w:rPr>
          <w:i/>
          <w:iCs/>
        </w:rPr>
        <w:t>Kalendarz – widok dzienny</w:t>
      </w:r>
    </w:p>
    <w:p w14:paraId="7C6E7AFA" w14:textId="216AE6B9" w:rsidR="00E87004" w:rsidRPr="003F1F2E" w:rsidRDefault="00E87004" w:rsidP="00E87004">
      <w:pPr>
        <w:pStyle w:val="Tekstpods"/>
      </w:pPr>
      <w:r w:rsidRPr="003F1F2E">
        <w:t>Zarówno w widoku dziennym jak i tygodniowym, wszystkie wydarzenia mogą być skracane/wydłużane przez przeciągnięcie górnej lub dolnej krawędzi bloczka, jak również przeciągane na inne godziny lub dni.</w:t>
      </w:r>
    </w:p>
    <w:p w14:paraId="581F0419" w14:textId="2B08CA04" w:rsidR="003C6912" w:rsidRPr="003F1F2E" w:rsidRDefault="00E87004" w:rsidP="00E87004">
      <w:pPr>
        <w:pStyle w:val="Nagwek3"/>
      </w:pPr>
      <w:r w:rsidRPr="003F1F2E">
        <w:t>Edycja konta</w:t>
      </w:r>
      <w:r w:rsidR="0068405F" w:rsidRPr="003F1F2E">
        <w:t xml:space="preserve"> i wylogowanie</w:t>
      </w:r>
    </w:p>
    <w:p w14:paraId="32B545B8" w14:textId="7BFDE53E" w:rsidR="00E87004" w:rsidRPr="003F1F2E" w:rsidRDefault="00E87004" w:rsidP="00E87004">
      <w:pPr>
        <w:pStyle w:val="Tekstpods"/>
      </w:pPr>
      <w:r w:rsidRPr="003F1F2E">
        <w:t xml:space="preserve">Użytkownik w panelu edycji może zmienić wszystkie swoje dane, łączenie z hasłem. By dostać się do tej zakładki, należy nacisnąć na nazwę swoją nazwę użytkownika w prawym górnym rogu i z listy rozwijanej wybrać pozycje </w:t>
      </w:r>
      <w:r w:rsidRPr="003F1F2E">
        <w:rPr>
          <w:b/>
          <w:bCs/>
        </w:rPr>
        <w:t xml:space="preserve">My </w:t>
      </w:r>
      <w:proofErr w:type="spellStart"/>
      <w:r w:rsidRPr="003F1F2E">
        <w:rPr>
          <w:b/>
          <w:bCs/>
        </w:rPr>
        <w:t>account</w:t>
      </w:r>
      <w:proofErr w:type="spellEnd"/>
      <w:r w:rsidRPr="003F1F2E">
        <w:rPr>
          <w:b/>
          <w:bCs/>
        </w:rPr>
        <w:t xml:space="preserve"> </w:t>
      </w:r>
      <w:r w:rsidRPr="003F1F2E">
        <w:t xml:space="preserve">(rysunek 19). </w:t>
      </w:r>
      <w:r w:rsidR="0068405F" w:rsidRPr="003F1F2E">
        <w:t xml:space="preserve">W liście tej znajduje się również pozycje </w:t>
      </w:r>
      <w:proofErr w:type="spellStart"/>
      <w:r w:rsidR="0068405F" w:rsidRPr="003F1F2E">
        <w:rPr>
          <w:b/>
          <w:bCs/>
        </w:rPr>
        <w:t>Logout</w:t>
      </w:r>
      <w:proofErr w:type="spellEnd"/>
      <w:r w:rsidR="0068405F" w:rsidRPr="003F1F2E">
        <w:t xml:space="preserve"> umożliwiająca wylogowanie się użytkownika.</w:t>
      </w:r>
    </w:p>
    <w:p w14:paraId="2BF9AC03" w14:textId="774D1176" w:rsidR="00E87004" w:rsidRPr="003F1F2E" w:rsidRDefault="0068405F" w:rsidP="00E87004">
      <w:pPr>
        <w:pStyle w:val="Tekstpods"/>
      </w:pPr>
      <w:r w:rsidRPr="003F1F2E">
        <w:rPr>
          <w:noProof/>
        </w:rPr>
        <w:drawing>
          <wp:inline distT="0" distB="0" distL="0" distR="0" wp14:anchorId="7E02F723" wp14:editId="3C49D3BF">
            <wp:extent cx="4788535" cy="8597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535" cy="859790"/>
                    </a:xfrm>
                    <a:prstGeom prst="rect">
                      <a:avLst/>
                    </a:prstGeom>
                  </pic:spPr>
                </pic:pic>
              </a:graphicData>
            </a:graphic>
          </wp:inline>
        </w:drawing>
      </w:r>
    </w:p>
    <w:p w14:paraId="62A3DC38" w14:textId="7FBA2B60" w:rsidR="0068405F" w:rsidRPr="003F1F2E" w:rsidRDefault="0068405F" w:rsidP="0068405F">
      <w:pPr>
        <w:pStyle w:val="Tekstpods"/>
        <w:jc w:val="center"/>
        <w:rPr>
          <w:i/>
          <w:iCs/>
        </w:rPr>
      </w:pPr>
      <w:r w:rsidRPr="003F1F2E">
        <w:t xml:space="preserve">Rys.19 </w:t>
      </w:r>
      <w:r w:rsidRPr="003F1F2E">
        <w:rPr>
          <w:i/>
          <w:iCs/>
        </w:rPr>
        <w:t>Lista rozwijana do edycji i wylogowania się</w:t>
      </w:r>
    </w:p>
    <w:p w14:paraId="241EF26B" w14:textId="7CB8FAEE" w:rsidR="0068405F" w:rsidRPr="003F1F2E" w:rsidRDefault="0068405F" w:rsidP="0068405F">
      <w:pPr>
        <w:pStyle w:val="Tekstpods"/>
      </w:pPr>
      <w:r w:rsidRPr="003F1F2E">
        <w:t>Po wybraniu opcji edycji pojawi się okno podzielone na 2 kategorie: edycje danych personalnych oraz zmiana hasła, jak na rysunku 20. Mimo iż są one oddzielone, możliwa jest jednoczesna zmiana danych w obu kategoriach.</w:t>
      </w:r>
    </w:p>
    <w:p w14:paraId="5F7F6FB3" w14:textId="01654D7A" w:rsidR="0068405F" w:rsidRPr="003F1F2E" w:rsidRDefault="0068405F" w:rsidP="0068405F">
      <w:pPr>
        <w:pStyle w:val="Tekstpods"/>
      </w:pPr>
      <w:r w:rsidRPr="003F1F2E">
        <w:rPr>
          <w:noProof/>
        </w:rPr>
        <w:drawing>
          <wp:inline distT="0" distB="0" distL="0" distR="0" wp14:anchorId="07EE94D1" wp14:editId="63B066D1">
            <wp:extent cx="4788535" cy="21939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535" cy="2193925"/>
                    </a:xfrm>
                    <a:prstGeom prst="rect">
                      <a:avLst/>
                    </a:prstGeom>
                  </pic:spPr>
                </pic:pic>
              </a:graphicData>
            </a:graphic>
          </wp:inline>
        </w:drawing>
      </w:r>
    </w:p>
    <w:p w14:paraId="2659E3DD" w14:textId="3AB90B63" w:rsidR="0068405F" w:rsidRPr="003F1F2E" w:rsidRDefault="0068405F" w:rsidP="0068405F">
      <w:pPr>
        <w:pStyle w:val="Tekstpods"/>
        <w:jc w:val="center"/>
        <w:rPr>
          <w:i/>
          <w:iCs/>
        </w:rPr>
      </w:pPr>
      <w:r w:rsidRPr="003F1F2E">
        <w:t xml:space="preserve">Rys.20 </w:t>
      </w:r>
      <w:r w:rsidRPr="003F1F2E">
        <w:rPr>
          <w:i/>
          <w:iCs/>
        </w:rPr>
        <w:t>Okno edycji danych</w:t>
      </w:r>
      <w:r w:rsidR="00782122" w:rsidRPr="003F1F2E">
        <w:rPr>
          <w:i/>
          <w:iCs/>
        </w:rPr>
        <w:t xml:space="preserve"> – </w:t>
      </w:r>
      <w:proofErr w:type="spellStart"/>
      <w:r w:rsidR="00782122" w:rsidRPr="003F1F2E">
        <w:rPr>
          <w:i/>
          <w:iCs/>
        </w:rPr>
        <w:t>zamnkięte</w:t>
      </w:r>
      <w:proofErr w:type="spellEnd"/>
    </w:p>
    <w:p w14:paraId="72E91FEF" w14:textId="07192A64" w:rsidR="0068405F" w:rsidRPr="003F1F2E" w:rsidRDefault="0068405F" w:rsidP="0068405F">
      <w:pPr>
        <w:pStyle w:val="Tekstpods"/>
      </w:pPr>
      <w:r w:rsidRPr="003F1F2E">
        <w:lastRenderedPageBreak/>
        <w:t xml:space="preserve">Po rozwinięciu zakładek, możliwa jest edycja danych (rys.21). Należy pamiętać, że przy edycji trzeba zachować wszystkie reguły jak przy rejestracji, np. </w:t>
      </w:r>
      <w:r w:rsidR="00782122" w:rsidRPr="003F1F2E">
        <w:t xml:space="preserve">nazwa użytkownika musi mieć minimum 5 znaków i być unikatowa. Po uzupełnieniu wszystkich chcianych pól, konieczne jest potwierdzenie przyciskiem </w:t>
      </w:r>
      <w:proofErr w:type="spellStart"/>
      <w:r w:rsidR="00782122" w:rsidRPr="003F1F2E">
        <w:rPr>
          <w:b/>
          <w:bCs/>
        </w:rPr>
        <w:t>Apply</w:t>
      </w:r>
      <w:proofErr w:type="spellEnd"/>
      <w:r w:rsidR="00782122" w:rsidRPr="003F1F2E">
        <w:t>. Jeśli wystąpił błąd przy edycji, zostanie wyświetlony odpowiedni błąd. W przeciwnym wypadku, na dole strony wyświetli się potwierdzenie sukcesu.</w:t>
      </w:r>
    </w:p>
    <w:p w14:paraId="7BFA09DB" w14:textId="5B65351B" w:rsidR="00782122" w:rsidRPr="003F1F2E" w:rsidRDefault="00782122" w:rsidP="0068405F">
      <w:pPr>
        <w:pStyle w:val="Tekstpods"/>
      </w:pPr>
      <w:r w:rsidRPr="003F1F2E">
        <w:rPr>
          <w:noProof/>
        </w:rPr>
        <w:drawing>
          <wp:inline distT="0" distB="0" distL="0" distR="0" wp14:anchorId="2B526D27" wp14:editId="63FC26B1">
            <wp:extent cx="4788535" cy="376872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535" cy="3768725"/>
                    </a:xfrm>
                    <a:prstGeom prst="rect">
                      <a:avLst/>
                    </a:prstGeom>
                  </pic:spPr>
                </pic:pic>
              </a:graphicData>
            </a:graphic>
          </wp:inline>
        </w:drawing>
      </w:r>
    </w:p>
    <w:p w14:paraId="54B340B9" w14:textId="6EFB8F2C" w:rsidR="00782122" w:rsidRPr="003F1F2E" w:rsidRDefault="00782122" w:rsidP="00782122">
      <w:pPr>
        <w:pStyle w:val="Tekstpods"/>
        <w:jc w:val="center"/>
        <w:rPr>
          <w:i/>
          <w:iCs/>
        </w:rPr>
      </w:pPr>
      <w:r w:rsidRPr="003F1F2E">
        <w:t xml:space="preserve">Rys.21 </w:t>
      </w:r>
      <w:r w:rsidRPr="003F1F2E">
        <w:rPr>
          <w:i/>
          <w:iCs/>
        </w:rPr>
        <w:t>Okno edycji danych – otwarte</w:t>
      </w:r>
    </w:p>
    <w:bookmarkEnd w:id="16"/>
    <w:p w14:paraId="3228A87F" w14:textId="43B07396" w:rsidR="00782122" w:rsidRPr="003F1F2E" w:rsidRDefault="00782122" w:rsidP="00782122">
      <w:pPr>
        <w:pStyle w:val="Tekstpods"/>
        <w:jc w:val="center"/>
        <w:rPr>
          <w:i/>
          <w:iCs/>
        </w:rPr>
      </w:pPr>
    </w:p>
    <w:p w14:paraId="634F0AD8" w14:textId="3C572E36" w:rsidR="00782122" w:rsidRPr="003F1F2E" w:rsidRDefault="00782122" w:rsidP="00782122">
      <w:pPr>
        <w:pStyle w:val="Tekstpods"/>
        <w:jc w:val="center"/>
        <w:rPr>
          <w:i/>
          <w:iCs/>
        </w:rPr>
      </w:pPr>
    </w:p>
    <w:p w14:paraId="7794A49B" w14:textId="1C7BCA18" w:rsidR="00DB0464" w:rsidRPr="003F1F2E" w:rsidRDefault="00DB0464" w:rsidP="00782122">
      <w:pPr>
        <w:pStyle w:val="Tekstpods"/>
        <w:jc w:val="center"/>
        <w:rPr>
          <w:i/>
          <w:iCs/>
        </w:rPr>
      </w:pPr>
    </w:p>
    <w:p w14:paraId="181AECCE" w14:textId="594836BD" w:rsidR="00DB0464" w:rsidRPr="003F1F2E" w:rsidRDefault="00DB0464" w:rsidP="00782122">
      <w:pPr>
        <w:pStyle w:val="Tekstpods"/>
        <w:jc w:val="center"/>
        <w:rPr>
          <w:i/>
          <w:iCs/>
        </w:rPr>
      </w:pPr>
    </w:p>
    <w:p w14:paraId="4268D297" w14:textId="4A63D434" w:rsidR="00DB0464" w:rsidRPr="003F1F2E" w:rsidRDefault="00DB0464" w:rsidP="00782122">
      <w:pPr>
        <w:pStyle w:val="Tekstpods"/>
        <w:jc w:val="center"/>
        <w:rPr>
          <w:i/>
          <w:iCs/>
        </w:rPr>
      </w:pPr>
    </w:p>
    <w:p w14:paraId="72D0B790" w14:textId="7B39A766" w:rsidR="00DB0464" w:rsidRPr="003F1F2E" w:rsidRDefault="00DB0464" w:rsidP="00782122">
      <w:pPr>
        <w:pStyle w:val="Tekstpods"/>
        <w:jc w:val="center"/>
        <w:rPr>
          <w:i/>
          <w:iCs/>
        </w:rPr>
      </w:pPr>
    </w:p>
    <w:p w14:paraId="7674436A" w14:textId="5F0F4798" w:rsidR="00DB0464" w:rsidRPr="003F1F2E" w:rsidRDefault="00DB0464" w:rsidP="00782122">
      <w:pPr>
        <w:pStyle w:val="Tekstpods"/>
        <w:jc w:val="center"/>
        <w:rPr>
          <w:i/>
          <w:iCs/>
        </w:rPr>
      </w:pPr>
    </w:p>
    <w:p w14:paraId="683A8814" w14:textId="77777777" w:rsidR="00DB0464" w:rsidRPr="003F1F2E" w:rsidRDefault="00DB0464" w:rsidP="00782122">
      <w:pPr>
        <w:pStyle w:val="Tekstpods"/>
        <w:jc w:val="center"/>
        <w:rPr>
          <w:i/>
          <w:iCs/>
        </w:rPr>
      </w:pPr>
    </w:p>
    <w:p w14:paraId="2722B320" w14:textId="77777777" w:rsidR="00DB0464" w:rsidRPr="003F1F2E" w:rsidRDefault="00EE6A4B" w:rsidP="00DB0464">
      <w:pPr>
        <w:pStyle w:val="Nagwek1"/>
      </w:pPr>
      <w:bookmarkStart w:id="17" w:name="_Toc526887089"/>
      <w:r w:rsidRPr="003F1F2E">
        <w:t>Specyfikacja wewnętrzna</w:t>
      </w:r>
      <w:bookmarkEnd w:id="17"/>
    </w:p>
    <w:p w14:paraId="2D17BD83" w14:textId="77777777" w:rsidR="00DB0464" w:rsidRPr="003F1F2E" w:rsidRDefault="00DB0464" w:rsidP="00DB0464">
      <w:pPr>
        <w:pStyle w:val="Tekstpods"/>
      </w:pPr>
      <w:r w:rsidRPr="003F1F2E">
        <w:t>Projekt podzielony jest na 2 aplikacje:</w:t>
      </w:r>
    </w:p>
    <w:p w14:paraId="581631F4" w14:textId="77777777" w:rsidR="00DB0464" w:rsidRPr="003F1F2E" w:rsidRDefault="00DB0464" w:rsidP="00DB0464">
      <w:pPr>
        <w:pStyle w:val="Tekstpods"/>
        <w:numPr>
          <w:ilvl w:val="0"/>
          <w:numId w:val="34"/>
        </w:numPr>
      </w:pPr>
      <w:r w:rsidRPr="003F1F2E">
        <w:t xml:space="preserve">Serwer aplikacji </w:t>
      </w:r>
    </w:p>
    <w:p w14:paraId="21E26745" w14:textId="77777777" w:rsidR="00E1294F" w:rsidRPr="003F1F2E" w:rsidRDefault="00E1294F" w:rsidP="00E1294F">
      <w:pPr>
        <w:pStyle w:val="Tekstpods"/>
        <w:numPr>
          <w:ilvl w:val="0"/>
          <w:numId w:val="34"/>
        </w:numPr>
      </w:pPr>
      <w:r w:rsidRPr="003F1F2E">
        <w:t>Aplikacja kliencka</w:t>
      </w:r>
    </w:p>
    <w:p w14:paraId="7A904D03" w14:textId="77777777" w:rsidR="00E1294F" w:rsidRPr="003F1F2E" w:rsidRDefault="00E1294F" w:rsidP="00E1294F">
      <w:pPr>
        <w:pStyle w:val="Nagwek2"/>
      </w:pPr>
      <w:r w:rsidRPr="003F1F2E">
        <w:t>Serwer aplikacji</w:t>
      </w:r>
    </w:p>
    <w:p w14:paraId="20C594C5" w14:textId="0638A578" w:rsidR="007D72DB" w:rsidRPr="003F1F2E" w:rsidRDefault="00E1294F" w:rsidP="000860D0">
      <w:pPr>
        <w:pStyle w:val="Tekstpods"/>
        <w:ind w:left="360" w:firstLine="360"/>
      </w:pPr>
      <w:r w:rsidRPr="003F1F2E">
        <w:t>Główna logika całego systemu</w:t>
      </w:r>
      <w:r w:rsidR="007D72DB" w:rsidRPr="003F1F2E">
        <w:t xml:space="preserve">, reaguje na żądania dostarczane przez klienta. Aplikacja jest napisana w języku Java i korzysta z platformy programistycznej Spring. Zawiera ona liczne projekty, lecz wykorzystywane </w:t>
      </w:r>
      <w:r w:rsidR="000860D0" w:rsidRPr="003F1F2E">
        <w:t xml:space="preserve">w projekcie były tylko Spring </w:t>
      </w:r>
      <w:proofErr w:type="spellStart"/>
      <w:r w:rsidR="000860D0" w:rsidRPr="003F1F2E">
        <w:t>Boot</w:t>
      </w:r>
      <w:proofErr w:type="spellEnd"/>
      <w:r w:rsidR="000860D0" w:rsidRPr="003F1F2E">
        <w:t>, Spring Security oraz Spring Data.</w:t>
      </w:r>
      <w:r w:rsidR="003745D1" w:rsidRPr="003F1F2E">
        <w:t xml:space="preserve"> Serwer podzielony jest na następujące moduły:</w:t>
      </w:r>
    </w:p>
    <w:p w14:paraId="4630A371" w14:textId="2498BCA8" w:rsidR="003745D1" w:rsidRPr="003F1F2E" w:rsidRDefault="003745D1" w:rsidP="003745D1">
      <w:pPr>
        <w:pStyle w:val="Tekstpods"/>
        <w:numPr>
          <w:ilvl w:val="0"/>
          <w:numId w:val="34"/>
        </w:numPr>
      </w:pPr>
      <w:proofErr w:type="spellStart"/>
      <w:r w:rsidRPr="003F1F2E">
        <w:rPr>
          <w:b/>
          <w:bCs/>
        </w:rPr>
        <w:t>Api</w:t>
      </w:r>
      <w:proofErr w:type="spellEnd"/>
      <w:r w:rsidRPr="003F1F2E">
        <w:t xml:space="preserve"> – moduł zawiera API oraz encje wygenerowane przez </w:t>
      </w:r>
      <w:proofErr w:type="spellStart"/>
      <w:r w:rsidRPr="003F1F2E">
        <w:t>Swaggera</w:t>
      </w:r>
      <w:proofErr w:type="spellEnd"/>
      <w:r w:rsidRPr="003F1F2E">
        <w:t>. Znaleźć można tu jedynie interfejsy, ich implementacja znajduje się w następnym opisanym module.</w:t>
      </w:r>
    </w:p>
    <w:p w14:paraId="128A4C34" w14:textId="6E47FCDD" w:rsidR="003745D1" w:rsidRPr="003F1F2E" w:rsidRDefault="003745D1" w:rsidP="003745D1">
      <w:pPr>
        <w:pStyle w:val="Tekstpods"/>
        <w:numPr>
          <w:ilvl w:val="0"/>
          <w:numId w:val="34"/>
        </w:numPr>
      </w:pPr>
      <w:proofErr w:type="spellStart"/>
      <w:r w:rsidRPr="003F1F2E">
        <w:rPr>
          <w:b/>
          <w:bCs/>
        </w:rPr>
        <w:t>Logic</w:t>
      </w:r>
      <w:proofErr w:type="spellEnd"/>
      <w:r w:rsidRPr="003F1F2E">
        <w:t xml:space="preserve"> – zawiera całą logikę serwisów. Jest to miejsce w którym </w:t>
      </w:r>
      <w:r w:rsidR="0084238A" w:rsidRPr="003F1F2E">
        <w:t xml:space="preserve">przeprowadza się walidacje, tworzone są zapytania do bazy danych, które są następnie wywoływane przez repozytoria </w:t>
      </w:r>
      <w:proofErr w:type="spellStart"/>
      <w:r w:rsidRPr="003F1F2E">
        <w:rPr>
          <w:rFonts w:ascii="Courier New" w:hAnsi="Courier New" w:cs="Courier New"/>
        </w:rPr>
        <w:t>MongoRepository</w:t>
      </w:r>
      <w:proofErr w:type="spellEnd"/>
      <w:r w:rsidR="0084238A" w:rsidRPr="003F1F2E">
        <w:t xml:space="preserve"> by uzyskać  lub zapisać dane.</w:t>
      </w:r>
    </w:p>
    <w:p w14:paraId="5ABC8C4A" w14:textId="519EEED1" w:rsidR="0084238A" w:rsidRPr="003F1F2E" w:rsidRDefault="0084238A" w:rsidP="003745D1">
      <w:pPr>
        <w:pStyle w:val="Tekstpods"/>
        <w:numPr>
          <w:ilvl w:val="0"/>
          <w:numId w:val="34"/>
        </w:numPr>
      </w:pPr>
      <w:proofErr w:type="spellStart"/>
      <w:r w:rsidRPr="003F1F2E">
        <w:rPr>
          <w:b/>
          <w:bCs/>
        </w:rPr>
        <w:lastRenderedPageBreak/>
        <w:t>App</w:t>
      </w:r>
      <w:proofErr w:type="spellEnd"/>
      <w:r w:rsidRPr="003F1F2E">
        <w:t xml:space="preserve"> – moduł zawierający klasę startującą działanie serwera. Znajduje się tu także plik </w:t>
      </w:r>
      <w:proofErr w:type="spellStart"/>
      <w:r w:rsidRPr="003F1F2E">
        <w:rPr>
          <w:rFonts w:ascii="Courier New" w:hAnsi="Courier New" w:cs="Courier New"/>
        </w:rPr>
        <w:t>application.yaml</w:t>
      </w:r>
      <w:proofErr w:type="spellEnd"/>
      <w:r w:rsidRPr="003F1F2E">
        <w:rPr>
          <w:rFonts w:ascii="Courier New" w:hAnsi="Courier New" w:cs="Courier New"/>
        </w:rPr>
        <w:t xml:space="preserve"> </w:t>
      </w:r>
      <w:r w:rsidRPr="003F1F2E">
        <w:t>konfigurujący</w:t>
      </w:r>
      <w:r w:rsidRPr="003F1F2E">
        <w:rPr>
          <w:rFonts w:ascii="Courier New" w:hAnsi="Courier New" w:cs="Courier New"/>
        </w:rPr>
        <w:t xml:space="preserve"> </w:t>
      </w:r>
      <w:r w:rsidRPr="003F1F2E">
        <w:t xml:space="preserve">niektóre funkcje aplikacji jak port czy </w:t>
      </w:r>
      <w:proofErr w:type="spellStart"/>
      <w:r w:rsidRPr="003F1F2E">
        <w:t>uri</w:t>
      </w:r>
      <w:proofErr w:type="spellEnd"/>
      <w:r w:rsidRPr="003F1F2E">
        <w:t xml:space="preserve"> bazy danych.</w:t>
      </w:r>
    </w:p>
    <w:p w14:paraId="593CB6E5" w14:textId="2737E6FD" w:rsidR="0084238A" w:rsidRPr="003F1F2E" w:rsidRDefault="0084238A" w:rsidP="003745D1">
      <w:pPr>
        <w:pStyle w:val="Tekstpods"/>
        <w:numPr>
          <w:ilvl w:val="0"/>
          <w:numId w:val="34"/>
        </w:numPr>
      </w:pPr>
      <w:r w:rsidRPr="003F1F2E">
        <w:rPr>
          <w:b/>
          <w:bCs/>
        </w:rPr>
        <w:t>Security</w:t>
      </w:r>
      <w:r w:rsidRPr="003F1F2E">
        <w:t xml:space="preserve"> – zawiera wszystkie potrzebne klasy do poprawnego zabezpieczenia aplikacji. </w:t>
      </w:r>
    </w:p>
    <w:p w14:paraId="1DD0551F" w14:textId="15129CCD" w:rsidR="000860D0" w:rsidRPr="003F1F2E" w:rsidRDefault="000860D0" w:rsidP="000860D0">
      <w:pPr>
        <w:pStyle w:val="Nagwek3"/>
      </w:pPr>
      <w:r w:rsidRPr="003F1F2E">
        <w:t xml:space="preserve">Spring </w:t>
      </w:r>
      <w:proofErr w:type="spellStart"/>
      <w:r w:rsidRPr="003F1F2E">
        <w:t>Boot</w:t>
      </w:r>
      <w:proofErr w:type="spellEnd"/>
    </w:p>
    <w:p w14:paraId="3BF2F5C8" w14:textId="4293C0F9" w:rsidR="00C81A6F" w:rsidRPr="003F1F2E" w:rsidRDefault="007D72DB" w:rsidP="000860D0">
      <w:pPr>
        <w:pStyle w:val="Tekstpods"/>
        <w:ind w:left="360"/>
      </w:pPr>
      <w:r w:rsidRPr="003F1F2E">
        <w:t xml:space="preserve">Spring </w:t>
      </w:r>
      <w:proofErr w:type="spellStart"/>
      <w:r w:rsidRPr="003F1F2E">
        <w:t>Boot</w:t>
      </w:r>
      <w:proofErr w:type="spellEnd"/>
      <w:r w:rsidRPr="003F1F2E">
        <w:t xml:space="preserve"> - pozwala na szybką inicjalizacje całego projektu wraz z potrzebnymi zależnościami. Podczas implementacji oferuje szeroką gamę </w:t>
      </w:r>
      <w:r w:rsidR="00AA0A36" w:rsidRPr="003F1F2E">
        <w:t xml:space="preserve">usprawnień i metod optymalizacji ilości kodu. </w:t>
      </w:r>
      <w:r w:rsidR="00C81A6F" w:rsidRPr="003F1F2E">
        <w:t>Dzięki niemu</w:t>
      </w:r>
      <w:r w:rsidR="00AA0A36" w:rsidRPr="003F1F2E">
        <w:t xml:space="preserve"> całkowicie zrezygnowano z konfiguracji za pomocą XML na </w:t>
      </w:r>
      <w:r w:rsidR="00C81A6F" w:rsidRPr="003F1F2E">
        <w:t>rzecz kodu</w:t>
      </w:r>
      <w:r w:rsidR="00AA0A36" w:rsidRPr="003F1F2E">
        <w:t xml:space="preserve"> Javy. Spring </w:t>
      </w:r>
      <w:proofErr w:type="spellStart"/>
      <w:r w:rsidR="00AA0A36" w:rsidRPr="003F1F2E">
        <w:t>Boot</w:t>
      </w:r>
      <w:proofErr w:type="spellEnd"/>
      <w:r w:rsidR="00AA0A36" w:rsidRPr="003F1F2E">
        <w:t xml:space="preserve"> zapewnia również wbudowany kontener aplikacji webowych </w:t>
      </w:r>
      <w:proofErr w:type="spellStart"/>
      <w:r w:rsidR="00AA0A36" w:rsidRPr="003F1F2E">
        <w:t>Tomcat</w:t>
      </w:r>
      <w:proofErr w:type="spellEnd"/>
      <w:r w:rsidR="00AA0A36" w:rsidRPr="003F1F2E">
        <w:t>, co znacząco przyspiesza proces przygotowania projektu. Do rozpoczęcia programowania,</w:t>
      </w:r>
      <w:r w:rsidR="00C81A6F" w:rsidRPr="003F1F2E">
        <w:t xml:space="preserve"> </w:t>
      </w:r>
      <w:r w:rsidR="00AA0A36" w:rsidRPr="003F1F2E">
        <w:t>wystarczy</w:t>
      </w:r>
      <w:r w:rsidR="00C81A6F" w:rsidRPr="003F1F2E">
        <w:t xml:space="preserve"> adnotacja nad metodą</w:t>
      </w:r>
      <w:r w:rsidR="00C81A6F" w:rsidRPr="003F1F2E">
        <w:rPr>
          <w:rFonts w:ascii="Courier New" w:hAnsi="Courier New" w:cs="Courier New"/>
        </w:rPr>
        <w:t xml:space="preserve"> </w:t>
      </w:r>
      <w:proofErr w:type="spellStart"/>
      <w:r w:rsidR="00C81A6F" w:rsidRPr="003F1F2E">
        <w:rPr>
          <w:rFonts w:ascii="Courier New" w:hAnsi="Courier New" w:cs="Courier New"/>
        </w:rPr>
        <w:t>main</w:t>
      </w:r>
      <w:proofErr w:type="spellEnd"/>
      <w:r w:rsidR="00C81A6F" w:rsidRPr="003F1F2E">
        <w:t xml:space="preserve"> - </w:t>
      </w:r>
      <w:r w:rsidR="00C81A6F" w:rsidRPr="003F1F2E">
        <w:rPr>
          <w:rFonts w:ascii="Courier New" w:hAnsi="Courier New" w:cs="Courier New"/>
        </w:rPr>
        <w:t>@</w:t>
      </w:r>
      <w:proofErr w:type="spellStart"/>
      <w:r w:rsidR="00C81A6F" w:rsidRPr="003F1F2E">
        <w:rPr>
          <w:rFonts w:ascii="Courier New" w:hAnsi="Courier New" w:cs="Courier New"/>
        </w:rPr>
        <w:t>SpringBootApplication</w:t>
      </w:r>
      <w:proofErr w:type="spellEnd"/>
      <w:r w:rsidR="00C81A6F" w:rsidRPr="003F1F2E">
        <w:rPr>
          <w:rFonts w:ascii="Courier New" w:hAnsi="Courier New" w:cs="Courier New"/>
        </w:rPr>
        <w:t xml:space="preserve"> </w:t>
      </w:r>
      <w:r w:rsidR="00AA0A36" w:rsidRPr="003F1F2E">
        <w:t xml:space="preserve">oraz projekt </w:t>
      </w:r>
      <w:r w:rsidR="00C81A6F" w:rsidRPr="003F1F2E">
        <w:t>stworzony przez</w:t>
      </w:r>
      <w:r w:rsidR="00AA0A36" w:rsidRPr="003F1F2E">
        <w:t xml:space="preserve"> </w:t>
      </w:r>
      <w:proofErr w:type="spellStart"/>
      <w:r w:rsidR="00AA0A36" w:rsidRPr="003F1F2E">
        <w:t>inicjalizator</w:t>
      </w:r>
      <w:proofErr w:type="spellEnd"/>
      <w:r w:rsidR="00C81A6F" w:rsidRPr="003F1F2E">
        <w:t xml:space="preserve"> </w:t>
      </w:r>
      <w:proofErr w:type="spellStart"/>
      <w:r w:rsidR="00AA0A36" w:rsidRPr="003F1F2E">
        <w:t>Springa</w:t>
      </w:r>
      <w:proofErr w:type="spellEnd"/>
      <w:r w:rsidR="00AA0A36" w:rsidRPr="003F1F2E">
        <w:t xml:space="preserve"> [8]</w:t>
      </w:r>
      <w:r w:rsidR="00C81A6F" w:rsidRPr="003F1F2E">
        <w:t>.</w:t>
      </w:r>
    </w:p>
    <w:p w14:paraId="395EDD1C" w14:textId="5508F425" w:rsidR="00FE7A36" w:rsidRPr="003F1F2E" w:rsidRDefault="00FE7A36" w:rsidP="00FE7A36">
      <w:pPr>
        <w:pStyle w:val="Nagwek3"/>
      </w:pPr>
      <w:r w:rsidRPr="003F1F2E">
        <w:t>Bezpieczeństwo</w:t>
      </w:r>
    </w:p>
    <w:p w14:paraId="5A8B2FE6" w14:textId="62E64538" w:rsidR="00936837" w:rsidRPr="003F1F2E" w:rsidRDefault="00FE7A36" w:rsidP="00FE7A36">
      <w:pPr>
        <w:pStyle w:val="Tekstpods"/>
        <w:ind w:left="360"/>
      </w:pPr>
      <w:r w:rsidRPr="003F1F2E">
        <w:t>Bezpieczeństwo serwera zapewniane jest przez Spring Security</w:t>
      </w:r>
      <w:r w:rsidR="00C81A6F" w:rsidRPr="003F1F2E">
        <w:t xml:space="preserve"> wraz z JWT (Java Web </w:t>
      </w:r>
      <w:proofErr w:type="spellStart"/>
      <w:r w:rsidR="00C81A6F" w:rsidRPr="003F1F2E">
        <w:t>Token</w:t>
      </w:r>
      <w:proofErr w:type="spellEnd"/>
      <w:r w:rsidR="00C81A6F" w:rsidRPr="003F1F2E">
        <w:t>) odpowiada za zabezpieczenie całego API przez nieautoryzowanym dostępem. Klient w celu uzyskania danych musi najpierw wysłać zapytanie o pozwolenie, wraz ze swoimi kwalifikacjami – w tym przypadku loginem i hasłem. J</w:t>
      </w:r>
      <w:r w:rsidR="003B626A" w:rsidRPr="003F1F2E">
        <w:t xml:space="preserve">eśli są one poprawne, zostanie zwrócony </w:t>
      </w:r>
      <w:proofErr w:type="spellStart"/>
      <w:r w:rsidR="003B626A" w:rsidRPr="003F1F2E">
        <w:t>token</w:t>
      </w:r>
      <w:proofErr w:type="spellEnd"/>
      <w:r w:rsidR="003B626A" w:rsidRPr="003F1F2E">
        <w:t xml:space="preserve">, który będzie jednoznacznie identyfikował użytkownika. Klient przy każdej próbie pozyskania danych musi podać otrzymany </w:t>
      </w:r>
      <w:proofErr w:type="spellStart"/>
      <w:r w:rsidR="003B626A" w:rsidRPr="003F1F2E">
        <w:t>token</w:t>
      </w:r>
      <w:proofErr w:type="spellEnd"/>
      <w:r w:rsidR="003B626A" w:rsidRPr="003F1F2E">
        <w:t xml:space="preserve"> w nagłówku zapytania, by się zautoryzować. W przeciwnym razie, serwer odrzuci żądanie i zwróci błąd 403 – zasób zakazany</w:t>
      </w:r>
      <w:r w:rsidR="00541B23" w:rsidRPr="003F1F2E">
        <w:t xml:space="preserve">. Główny fragment konfiguracji przedstawiony jest na listingu 1. W linii 7,8 oraz 9 zauważyć można ścieżki oraz metody, które nie podlegają autentykacji. Są to m.in. miejsca w których użytkownik nie jest jeszcze zalogowany. </w:t>
      </w:r>
      <w:r w:rsidR="00114AAB" w:rsidRPr="003F1F2E">
        <w:t>Linie 12 oraz 13 określają filtry wymagane do zarówno autoryzacji, jak i autentykacji.</w:t>
      </w:r>
    </w:p>
    <w:p w14:paraId="323E1735" w14:textId="7AFF7270" w:rsidR="00FE7A36" w:rsidRPr="003F1F2E" w:rsidRDefault="00FE7A36" w:rsidP="00FE7A36">
      <w:pPr>
        <w:pStyle w:val="Tekstpods"/>
        <w:ind w:left="360"/>
      </w:pPr>
    </w:p>
    <w:p w14:paraId="18B02379" w14:textId="77777777" w:rsidR="00FE7A36" w:rsidRPr="003F1F2E" w:rsidRDefault="00FE7A36" w:rsidP="00FE7A36">
      <w:pPr>
        <w:pStyle w:val="Tekstpods"/>
        <w:jc w:val="center"/>
      </w:pPr>
    </w:p>
    <w:p w14:paraId="157848D0" w14:textId="62EE6C2C" w:rsidR="00FE7A36" w:rsidRPr="003F1F2E" w:rsidRDefault="00FE7A36" w:rsidP="00FE7A36">
      <w:pPr>
        <w:pStyle w:val="Tekstpods"/>
        <w:jc w:val="center"/>
      </w:pPr>
    </w:p>
    <w:p w14:paraId="6FB8BFF4" w14:textId="1DA8EA08" w:rsidR="00FE7A36" w:rsidRPr="003F1F2E" w:rsidRDefault="00FE7A36" w:rsidP="00FE7A36">
      <w:pPr>
        <w:pStyle w:val="Tekstpods"/>
        <w:jc w:val="center"/>
      </w:pPr>
    </w:p>
    <w:p w14:paraId="7426E814" w14:textId="13A249CB" w:rsidR="00FE7A36" w:rsidRPr="003F1F2E" w:rsidRDefault="00FE7A36" w:rsidP="00FE7A36">
      <w:pPr>
        <w:pStyle w:val="Tekstpods"/>
        <w:jc w:val="center"/>
      </w:pPr>
    </w:p>
    <w:p w14:paraId="53F5B468" w14:textId="1416D473" w:rsidR="00FE7A36" w:rsidRPr="003F1F2E" w:rsidRDefault="00FE7A36" w:rsidP="00FE7A36">
      <w:pPr>
        <w:pStyle w:val="Tekstpods"/>
        <w:jc w:val="center"/>
      </w:pPr>
    </w:p>
    <w:p w14:paraId="4AE0EB03" w14:textId="31A4A483" w:rsidR="00FE7A36" w:rsidRPr="003F1F2E" w:rsidRDefault="00FE7A36" w:rsidP="00FE7A36">
      <w:pPr>
        <w:pStyle w:val="Tekstpods"/>
        <w:jc w:val="center"/>
      </w:pPr>
    </w:p>
    <w:p w14:paraId="144807F0" w14:textId="2A654D91" w:rsidR="00FE7A36" w:rsidRPr="003F1F2E" w:rsidRDefault="00FE7A36" w:rsidP="00FE7A36">
      <w:pPr>
        <w:pStyle w:val="Tekstpods"/>
        <w:jc w:val="center"/>
      </w:pPr>
    </w:p>
    <w:p w14:paraId="0B5D832E" w14:textId="1D7E2479" w:rsidR="00FE7A36" w:rsidRPr="003F1F2E" w:rsidRDefault="00FE7A36" w:rsidP="00FE7A36">
      <w:pPr>
        <w:pStyle w:val="Tekstpods"/>
        <w:jc w:val="center"/>
      </w:pPr>
    </w:p>
    <w:p w14:paraId="60379F34" w14:textId="77777777" w:rsidR="00FE7A36" w:rsidRPr="003F1F2E" w:rsidRDefault="00FE7A36" w:rsidP="00FE7A36">
      <w:pPr>
        <w:pStyle w:val="Tekstpods"/>
        <w:ind w:firstLine="0"/>
      </w:pPr>
    </w:p>
    <w:p w14:paraId="43C3AC6B" w14:textId="3238E333" w:rsidR="00FE7A36" w:rsidRPr="003F1F2E" w:rsidRDefault="00FE7A36" w:rsidP="00FE7A36">
      <w:pPr>
        <w:pStyle w:val="Tekstpods"/>
        <w:jc w:val="left"/>
      </w:pPr>
      <w:r w:rsidRPr="003F1F2E">
        <w:t xml:space="preserve">Listing.1 </w:t>
      </w:r>
      <w:r w:rsidRPr="003F1F2E">
        <w:rPr>
          <w:i/>
          <w:iCs/>
        </w:rPr>
        <w:t>Konfiguracja Spring Security</w:t>
      </w:r>
    </w:p>
    <w:p w14:paraId="3442A2C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 @</w:t>
      </w:r>
      <w:proofErr w:type="spellStart"/>
      <w:r w:rsidRPr="003F1F2E">
        <w:rPr>
          <w:rFonts w:ascii="Courier New" w:hAnsi="Courier New" w:cs="Courier New"/>
          <w:color w:val="000000"/>
          <w:sz w:val="20"/>
        </w:rPr>
        <w:t>Override</w:t>
      </w:r>
      <w:proofErr w:type="spellEnd"/>
    </w:p>
    <w:p w14:paraId="7B6C927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 </w:t>
      </w:r>
      <w:proofErr w:type="spellStart"/>
      <w:r w:rsidRPr="003F1F2E">
        <w:rPr>
          <w:rFonts w:ascii="Courier New" w:hAnsi="Courier New" w:cs="Courier New"/>
          <w:color w:val="000000"/>
          <w:sz w:val="20"/>
        </w:rPr>
        <w:t>protected</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void</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configure</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HttpSecurity</w:t>
      </w:r>
      <w:proofErr w:type="spellEnd"/>
      <w:r w:rsidRPr="003F1F2E">
        <w:rPr>
          <w:rFonts w:ascii="Courier New" w:hAnsi="Courier New" w:cs="Courier New"/>
          <w:color w:val="000000"/>
          <w:sz w:val="20"/>
        </w:rPr>
        <w:t xml:space="preserve"> http) </w:t>
      </w:r>
      <w:proofErr w:type="spellStart"/>
      <w:r w:rsidRPr="003F1F2E">
        <w:rPr>
          <w:rFonts w:ascii="Courier New" w:hAnsi="Courier New" w:cs="Courier New"/>
          <w:color w:val="000000"/>
          <w:sz w:val="20"/>
        </w:rPr>
        <w:t>throws</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Exception</w:t>
      </w:r>
      <w:proofErr w:type="spellEnd"/>
      <w:r w:rsidRPr="003F1F2E">
        <w:rPr>
          <w:rFonts w:ascii="Courier New" w:hAnsi="Courier New" w:cs="Courier New"/>
          <w:color w:val="000000"/>
          <w:sz w:val="20"/>
        </w:rPr>
        <w:t xml:space="preserve"> {</w:t>
      </w:r>
    </w:p>
    <w:p w14:paraId="0F3B28E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3       http</w:t>
      </w:r>
    </w:p>
    <w:p w14:paraId="6B9D321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4             .cors().and()</w:t>
      </w:r>
    </w:p>
    <w:p w14:paraId="0898303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5             .</w:t>
      </w:r>
      <w:proofErr w:type="spellStart"/>
      <w:r w:rsidRPr="003F1F2E">
        <w:rPr>
          <w:rFonts w:ascii="Courier New" w:hAnsi="Courier New" w:cs="Courier New"/>
          <w:color w:val="000000"/>
          <w:sz w:val="20"/>
        </w:rPr>
        <w:t>csrf</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disable</w:t>
      </w:r>
      <w:proofErr w:type="spellEnd"/>
      <w:r w:rsidRPr="003F1F2E">
        <w:rPr>
          <w:rFonts w:ascii="Courier New" w:hAnsi="Courier New" w:cs="Courier New"/>
          <w:color w:val="000000"/>
          <w:sz w:val="20"/>
        </w:rPr>
        <w:t>()</w:t>
      </w:r>
    </w:p>
    <w:p w14:paraId="517F8CD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6             .</w:t>
      </w:r>
      <w:proofErr w:type="spellStart"/>
      <w:r w:rsidRPr="003F1F2E">
        <w:rPr>
          <w:rFonts w:ascii="Courier New" w:hAnsi="Courier New" w:cs="Courier New"/>
          <w:color w:val="000000"/>
          <w:sz w:val="20"/>
        </w:rPr>
        <w:t>authorizeRequests</w:t>
      </w:r>
      <w:proofErr w:type="spellEnd"/>
      <w:r w:rsidRPr="003F1F2E">
        <w:rPr>
          <w:rFonts w:ascii="Courier New" w:hAnsi="Courier New" w:cs="Courier New"/>
          <w:color w:val="000000"/>
          <w:sz w:val="20"/>
        </w:rPr>
        <w:t>()</w:t>
      </w:r>
    </w:p>
    <w:p w14:paraId="254C126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7             .</w:t>
      </w:r>
      <w:proofErr w:type="spellStart"/>
      <w:r w:rsidRPr="003F1F2E">
        <w:rPr>
          <w:rFonts w:ascii="Courier New" w:hAnsi="Courier New" w:cs="Courier New"/>
          <w:color w:val="000000"/>
          <w:sz w:val="20"/>
        </w:rPr>
        <w:t>antMatchers</w:t>
      </w:r>
      <w:proofErr w:type="spellEnd"/>
      <w:r w:rsidRPr="003F1F2E">
        <w:rPr>
          <w:rFonts w:ascii="Courier New" w:hAnsi="Courier New" w:cs="Courier New"/>
          <w:color w:val="000000"/>
          <w:sz w:val="20"/>
        </w:rPr>
        <w:t>(AUTH_WHITELIST).</w:t>
      </w:r>
      <w:proofErr w:type="spellStart"/>
      <w:r w:rsidRPr="003F1F2E">
        <w:rPr>
          <w:rFonts w:ascii="Courier New" w:hAnsi="Courier New" w:cs="Courier New"/>
          <w:color w:val="000000"/>
          <w:sz w:val="20"/>
        </w:rPr>
        <w:t>permitAll</w:t>
      </w:r>
      <w:proofErr w:type="spellEnd"/>
      <w:r w:rsidRPr="003F1F2E">
        <w:rPr>
          <w:rFonts w:ascii="Courier New" w:hAnsi="Courier New" w:cs="Courier New"/>
          <w:color w:val="000000"/>
          <w:sz w:val="20"/>
        </w:rPr>
        <w:t>()</w:t>
      </w:r>
    </w:p>
    <w:p w14:paraId="726A55D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8             .</w:t>
      </w:r>
      <w:proofErr w:type="spellStart"/>
      <w:r w:rsidRPr="003F1F2E">
        <w:rPr>
          <w:rFonts w:ascii="Courier New" w:hAnsi="Courier New" w:cs="Courier New"/>
          <w:color w:val="000000"/>
          <w:sz w:val="20"/>
        </w:rPr>
        <w:t>antMatchers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HttpMethod.OPTIONS</w:t>
      </w:r>
      <w:proofErr w:type="spellEnd"/>
      <w:r w:rsidRPr="003F1F2E">
        <w:rPr>
          <w:rFonts w:ascii="Courier New" w:hAnsi="Courier New" w:cs="Courier New"/>
          <w:color w:val="000000"/>
          <w:sz w:val="20"/>
        </w:rPr>
        <w:t>, "/**").</w:t>
      </w:r>
      <w:proofErr w:type="spellStart"/>
      <w:r w:rsidRPr="003F1F2E">
        <w:rPr>
          <w:rFonts w:ascii="Courier New" w:hAnsi="Courier New" w:cs="Courier New"/>
          <w:color w:val="000000"/>
          <w:sz w:val="20"/>
        </w:rPr>
        <w:t>permitAll</w:t>
      </w:r>
      <w:proofErr w:type="spellEnd"/>
      <w:r w:rsidRPr="003F1F2E">
        <w:rPr>
          <w:rFonts w:ascii="Courier New" w:hAnsi="Courier New" w:cs="Courier New"/>
          <w:color w:val="000000"/>
          <w:sz w:val="20"/>
        </w:rPr>
        <w:t>()</w:t>
      </w:r>
    </w:p>
    <w:p w14:paraId="746B752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9             .</w:t>
      </w:r>
      <w:proofErr w:type="spellStart"/>
      <w:r w:rsidRPr="003F1F2E">
        <w:rPr>
          <w:rFonts w:ascii="Courier New" w:hAnsi="Courier New" w:cs="Courier New"/>
          <w:color w:val="000000"/>
          <w:sz w:val="20"/>
        </w:rPr>
        <w:t>antMatchers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HttpMethod.POST</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users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permitAll</w:t>
      </w:r>
      <w:proofErr w:type="spellEnd"/>
      <w:r w:rsidRPr="003F1F2E">
        <w:rPr>
          <w:rFonts w:ascii="Courier New" w:hAnsi="Courier New" w:cs="Courier New"/>
          <w:color w:val="000000"/>
          <w:sz w:val="20"/>
        </w:rPr>
        <w:t>()</w:t>
      </w:r>
    </w:p>
    <w:p w14:paraId="5979B8B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10            .</w:t>
      </w:r>
      <w:proofErr w:type="spellStart"/>
      <w:r w:rsidRPr="003F1F2E">
        <w:rPr>
          <w:rFonts w:ascii="Courier New" w:hAnsi="Courier New" w:cs="Courier New"/>
          <w:color w:val="000000"/>
          <w:sz w:val="20"/>
        </w:rPr>
        <w:t>anyRequest</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authenticated</w:t>
      </w:r>
      <w:proofErr w:type="spellEnd"/>
      <w:r w:rsidRPr="003F1F2E">
        <w:rPr>
          <w:rFonts w:ascii="Courier New" w:hAnsi="Courier New" w:cs="Courier New"/>
          <w:color w:val="000000"/>
          <w:sz w:val="20"/>
        </w:rPr>
        <w:t>()</w:t>
      </w:r>
    </w:p>
    <w:p w14:paraId="2DB0788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11            .and()</w:t>
      </w:r>
    </w:p>
    <w:p w14:paraId="660CE5C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12            .</w:t>
      </w:r>
      <w:proofErr w:type="spellStart"/>
      <w:r w:rsidRPr="003F1F2E">
        <w:rPr>
          <w:rFonts w:ascii="Courier New" w:hAnsi="Courier New" w:cs="Courier New"/>
          <w:color w:val="000000"/>
          <w:sz w:val="20"/>
        </w:rPr>
        <w:t>addFilter</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new</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JwtAuthenticationFilter</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authenticationManager</w:t>
      </w:r>
      <w:proofErr w:type="spellEnd"/>
      <w:r w:rsidRPr="003F1F2E">
        <w:rPr>
          <w:rFonts w:ascii="Courier New" w:hAnsi="Courier New" w:cs="Courier New"/>
          <w:color w:val="000000"/>
          <w:sz w:val="20"/>
        </w:rPr>
        <w:t>()))</w:t>
      </w:r>
    </w:p>
    <w:p w14:paraId="17D6E99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13            .</w:t>
      </w:r>
      <w:proofErr w:type="spellStart"/>
      <w:r w:rsidRPr="003F1F2E">
        <w:rPr>
          <w:rFonts w:ascii="Courier New" w:hAnsi="Courier New" w:cs="Courier New"/>
          <w:color w:val="000000"/>
          <w:sz w:val="20"/>
        </w:rPr>
        <w:t>addFilter</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new</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JwtAuthorizationFilter</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authenticationManager</w:t>
      </w:r>
      <w:proofErr w:type="spellEnd"/>
      <w:r w:rsidRPr="003F1F2E">
        <w:rPr>
          <w:rFonts w:ascii="Courier New" w:hAnsi="Courier New" w:cs="Courier New"/>
          <w:color w:val="000000"/>
          <w:sz w:val="20"/>
        </w:rPr>
        <w:t>()))</w:t>
      </w:r>
    </w:p>
    <w:p w14:paraId="2ACD175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14            .</w:t>
      </w:r>
      <w:proofErr w:type="spellStart"/>
      <w:r w:rsidRPr="003F1F2E">
        <w:rPr>
          <w:rFonts w:ascii="Courier New" w:hAnsi="Courier New" w:cs="Courier New"/>
          <w:color w:val="000000"/>
          <w:sz w:val="20"/>
        </w:rPr>
        <w:t>sessionManagement</w:t>
      </w:r>
      <w:proofErr w:type="spellEnd"/>
      <w:r w:rsidRPr="003F1F2E">
        <w:rPr>
          <w:rFonts w:ascii="Courier New" w:hAnsi="Courier New" w:cs="Courier New"/>
          <w:color w:val="000000"/>
          <w:sz w:val="20"/>
        </w:rPr>
        <w:t>()</w:t>
      </w:r>
    </w:p>
    <w:p w14:paraId="1904F5E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15            .</w:t>
      </w:r>
      <w:proofErr w:type="spellStart"/>
      <w:r w:rsidRPr="003F1F2E">
        <w:rPr>
          <w:rFonts w:ascii="Courier New" w:hAnsi="Courier New" w:cs="Courier New"/>
          <w:color w:val="000000"/>
          <w:sz w:val="20"/>
        </w:rPr>
        <w:t>sessionCreationPolicy</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SessionCreationPolicy.STATELESS</w:t>
      </w:r>
      <w:proofErr w:type="spellEnd"/>
      <w:r w:rsidRPr="003F1F2E">
        <w:rPr>
          <w:rFonts w:ascii="Courier New" w:hAnsi="Courier New" w:cs="Courier New"/>
          <w:color w:val="000000"/>
          <w:sz w:val="20"/>
        </w:rPr>
        <w:t>);</w:t>
      </w:r>
    </w:p>
    <w:p w14:paraId="6E5AEA4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16}</w:t>
      </w:r>
    </w:p>
    <w:p w14:paraId="72F0E931" w14:textId="2650AA3D" w:rsidR="00FE7A36" w:rsidRPr="003F1F2E" w:rsidRDefault="00FE7A36" w:rsidP="00FE7A36">
      <w:pPr>
        <w:pStyle w:val="Tekstpods"/>
        <w:jc w:val="center"/>
        <w:rPr>
          <w:b/>
          <w:bCs/>
        </w:rPr>
      </w:pPr>
      <w:r w:rsidRPr="003F1F2E">
        <w:br/>
      </w:r>
    </w:p>
    <w:p w14:paraId="54584920" w14:textId="7108EB30" w:rsidR="00C05998" w:rsidRPr="003F1F2E" w:rsidRDefault="00FE7A36" w:rsidP="00FE7A36">
      <w:pPr>
        <w:pStyle w:val="Nagwek3"/>
      </w:pPr>
      <w:r w:rsidRPr="003F1F2E">
        <w:lastRenderedPageBreak/>
        <w:t>Baza danych</w:t>
      </w:r>
    </w:p>
    <w:p w14:paraId="554D3C75" w14:textId="2E92CCB4" w:rsidR="00FE7A36" w:rsidRPr="003F1F2E" w:rsidRDefault="00114AAB" w:rsidP="00FE7A36">
      <w:pPr>
        <w:pStyle w:val="Tekstpods"/>
        <w:ind w:left="357"/>
      </w:pPr>
      <w:r w:rsidRPr="003F1F2E">
        <w:t xml:space="preserve">Spring </w:t>
      </w:r>
      <w:r w:rsidR="000860D0" w:rsidRPr="003F1F2E">
        <w:t>D</w:t>
      </w:r>
      <w:r w:rsidRPr="003F1F2E">
        <w:t xml:space="preserve">ata zapewnia komunikację oraz obsługę bazy danych. Odpowiada za mapowanie obiektowo-relacyjne danych oraz za poprawny ich zapis oraz odczyt. Bazą danych w projekcie jest baza </w:t>
      </w:r>
      <w:proofErr w:type="spellStart"/>
      <w:r w:rsidRPr="003F1F2E">
        <w:t>MongoDB</w:t>
      </w:r>
      <w:proofErr w:type="spellEnd"/>
      <w:r w:rsidRPr="003F1F2E">
        <w:t xml:space="preserve">, która nie posiada tabel, a przechowuje tzw. dokumenty w formacie JSON.  Umożliwia to bardzo łatwe tworzenie dokumentów zagnieżdżonych np. list, </w:t>
      </w:r>
      <w:r w:rsidR="000860D0" w:rsidRPr="003F1F2E">
        <w:t>co znacząco</w:t>
      </w:r>
      <w:r w:rsidRPr="003F1F2E">
        <w:t xml:space="preserve"> przypomina struktury używane w popularnych językach programowania.</w:t>
      </w:r>
      <w:r w:rsidR="000860D0" w:rsidRPr="003F1F2E">
        <w:t xml:space="preserve"> Przy </w:t>
      </w:r>
      <w:r w:rsidR="00FE7A36" w:rsidRPr="003F1F2E">
        <w:t>dodawaniu do bazy dokumentu, nadawany jest mu unikalny identyfikator, który przechowuje w sobie również datę powstania wykorzystywaną po stronie klienta. Warto również dodać, że dokumenty są określonego typu. Baza danych aplikacji składa się pięciu z pięciu kolekcji:</w:t>
      </w:r>
    </w:p>
    <w:p w14:paraId="23680DA1" w14:textId="24D3F7A4" w:rsidR="00FE7A36" w:rsidRPr="003F1F2E" w:rsidRDefault="00FE7A36" w:rsidP="00FE7A36">
      <w:pPr>
        <w:pStyle w:val="Tekstpods"/>
        <w:numPr>
          <w:ilvl w:val="0"/>
          <w:numId w:val="34"/>
        </w:numPr>
      </w:pPr>
      <w:proofErr w:type="spellStart"/>
      <w:r w:rsidRPr="003F1F2E">
        <w:rPr>
          <w:b/>
          <w:bCs/>
        </w:rPr>
        <w:t>Users</w:t>
      </w:r>
      <w:proofErr w:type="spellEnd"/>
      <w:r w:rsidRPr="003F1F2E">
        <w:t xml:space="preserve"> – zawiera dokumenty klasy User, opisujące dane użytkownika. Zawiera </w:t>
      </w:r>
      <w:r w:rsidR="0071567E" w:rsidRPr="003F1F2E">
        <w:t xml:space="preserve">następujące pola: nazwa użytkownika, hasło (zaszyfrowane funkcją haszującą </w:t>
      </w:r>
      <w:proofErr w:type="spellStart"/>
      <w:r w:rsidR="0071567E" w:rsidRPr="003F1F2E">
        <w:t>BCrypt</w:t>
      </w:r>
      <w:proofErr w:type="spellEnd"/>
      <w:r w:rsidR="0071567E" w:rsidRPr="003F1F2E">
        <w:t>), e-mail, imię, nazwisko oraz id domostwa. Przykładowy dokument przedstawiony jest za rysunku 22</w:t>
      </w:r>
    </w:p>
    <w:p w14:paraId="52860A33" w14:textId="77777777" w:rsidR="0071567E" w:rsidRPr="003F1F2E" w:rsidRDefault="0071567E" w:rsidP="0071567E">
      <w:pPr>
        <w:pStyle w:val="Tekstpods"/>
      </w:pPr>
      <w:r w:rsidRPr="003F1F2E">
        <w:rPr>
          <w:noProof/>
        </w:rPr>
        <w:drawing>
          <wp:inline distT="0" distB="0" distL="0" distR="0" wp14:anchorId="42DDD28B" wp14:editId="0AA3F2D6">
            <wp:extent cx="4788535" cy="1313180"/>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35" cy="1313180"/>
                    </a:xfrm>
                    <a:prstGeom prst="rect">
                      <a:avLst/>
                    </a:prstGeom>
                  </pic:spPr>
                </pic:pic>
              </a:graphicData>
            </a:graphic>
          </wp:inline>
        </w:drawing>
      </w:r>
    </w:p>
    <w:p w14:paraId="59470F50" w14:textId="77777777" w:rsidR="0071567E" w:rsidRPr="003F1F2E" w:rsidRDefault="0071567E" w:rsidP="0071567E">
      <w:pPr>
        <w:pStyle w:val="Tekstpods"/>
        <w:jc w:val="center"/>
        <w:rPr>
          <w:i/>
          <w:iCs/>
        </w:rPr>
      </w:pPr>
      <w:r w:rsidRPr="003F1F2E">
        <w:t xml:space="preserve">Rys.22 </w:t>
      </w:r>
      <w:r w:rsidRPr="003F1F2E">
        <w:rPr>
          <w:i/>
          <w:iCs/>
        </w:rPr>
        <w:t xml:space="preserve">Przykładowy dokument użytkownika w bazie </w:t>
      </w:r>
      <w:proofErr w:type="spellStart"/>
      <w:r w:rsidRPr="003F1F2E">
        <w:rPr>
          <w:i/>
          <w:iCs/>
        </w:rPr>
        <w:t>MongoDB</w:t>
      </w:r>
      <w:proofErr w:type="spellEnd"/>
    </w:p>
    <w:p w14:paraId="7E47C4E0" w14:textId="77777777" w:rsidR="0071567E" w:rsidRPr="003F1F2E" w:rsidRDefault="0071567E" w:rsidP="0071567E">
      <w:pPr>
        <w:pStyle w:val="Tekstpods"/>
        <w:rPr>
          <w:i/>
          <w:iCs/>
        </w:rPr>
      </w:pPr>
    </w:p>
    <w:p w14:paraId="325014B9" w14:textId="77777777" w:rsidR="0071567E" w:rsidRPr="003F1F2E" w:rsidRDefault="0071567E" w:rsidP="0071567E">
      <w:pPr>
        <w:pStyle w:val="Tekstpods"/>
        <w:numPr>
          <w:ilvl w:val="0"/>
          <w:numId w:val="34"/>
        </w:numPr>
      </w:pPr>
      <w:r w:rsidRPr="003F1F2E">
        <w:rPr>
          <w:b/>
          <w:bCs/>
        </w:rPr>
        <w:t>Notes</w:t>
      </w:r>
      <w:r w:rsidRPr="003F1F2E">
        <w:t xml:space="preserve"> – dokumenty są notatkami stworzonymi przez użytkownika w aplikacji. Każda notatka zawiera tytuł, wiadomość, pseudonim twórcy, pseudonim odbiorcy, datę wygaśnięcia, id domostwa oraz wartość dwójkową określającą czy wiadomość jest widoczna dla wszystkich, czy tylko dla odbiorcy. Data utworzenia notatki nie jest wymaganym polem, ponieważ wartość tą można uzyskać z id encji.</w:t>
      </w:r>
    </w:p>
    <w:p w14:paraId="2652113D" w14:textId="511824BF" w:rsidR="00D15F0F" w:rsidRPr="003F1F2E" w:rsidRDefault="0071567E" w:rsidP="00D15F0F">
      <w:pPr>
        <w:pStyle w:val="Tekstpods"/>
        <w:numPr>
          <w:ilvl w:val="0"/>
          <w:numId w:val="34"/>
        </w:numPr>
      </w:pPr>
      <w:proofErr w:type="spellStart"/>
      <w:r w:rsidRPr="003F1F2E">
        <w:rPr>
          <w:b/>
          <w:bCs/>
        </w:rPr>
        <w:lastRenderedPageBreak/>
        <w:t>Checklists</w:t>
      </w:r>
      <w:proofErr w:type="spellEnd"/>
      <w:r w:rsidRPr="003F1F2E">
        <w:rPr>
          <w:b/>
          <w:bCs/>
        </w:rPr>
        <w:t xml:space="preserve"> - </w:t>
      </w:r>
      <w:r w:rsidRPr="003F1F2E">
        <w:t xml:space="preserve">kolekcja ta zawiera zdefiniowane przez użytkownika listy.  </w:t>
      </w:r>
      <w:r w:rsidR="00D15F0F" w:rsidRPr="003F1F2E">
        <w:t xml:space="preserve">Dokumenty w niej występujące zawierają te same pola co notatki, jednak zamiast wiadomości zawierają obiekt </w:t>
      </w:r>
      <w:proofErr w:type="spellStart"/>
      <w:r w:rsidR="00D15F0F" w:rsidRPr="003F1F2E">
        <w:t>ItemList</w:t>
      </w:r>
      <w:proofErr w:type="spellEnd"/>
      <w:r w:rsidR="00D15F0F" w:rsidRPr="003F1F2E">
        <w:t xml:space="preserve">. </w:t>
      </w:r>
      <w:proofErr w:type="spellStart"/>
      <w:r w:rsidR="00D15F0F" w:rsidRPr="003F1F2E">
        <w:t>ItemList</w:t>
      </w:r>
      <w:proofErr w:type="spellEnd"/>
      <w:r w:rsidR="00D15F0F" w:rsidRPr="003F1F2E">
        <w:t xml:space="preserve"> jest listą obiektów typu </w:t>
      </w:r>
      <w:proofErr w:type="spellStart"/>
      <w:r w:rsidR="00D15F0F" w:rsidRPr="003F1F2E">
        <w:t>Item</w:t>
      </w:r>
      <w:proofErr w:type="spellEnd"/>
      <w:r w:rsidR="00D15F0F" w:rsidRPr="003F1F2E">
        <w:t xml:space="preserve">, które składają się z dwóch pól: wiadomości oraz wartości typu </w:t>
      </w:r>
      <w:proofErr w:type="spellStart"/>
      <w:r w:rsidR="00D15F0F" w:rsidRPr="003F1F2E">
        <w:t>boolean</w:t>
      </w:r>
      <w:proofErr w:type="spellEnd"/>
      <w:r w:rsidR="00D15F0F" w:rsidRPr="003F1F2E">
        <w:t xml:space="preserve"> – </w:t>
      </w:r>
      <w:proofErr w:type="spellStart"/>
      <w:r w:rsidR="00D15F0F" w:rsidRPr="003F1F2E">
        <w:t>isChecked</w:t>
      </w:r>
      <w:proofErr w:type="spellEnd"/>
      <w:r w:rsidR="00D15F0F" w:rsidRPr="003F1F2E">
        <w:t xml:space="preserve"> określającej czy dany przedmiot jest skreślony czy nie. Na przykładzie tej encji można dostrzec przydatność tworzenia dokumentów zagnieżdżonych. Przykład takiego obiektu obrazuje rysunek 23.</w:t>
      </w:r>
    </w:p>
    <w:p w14:paraId="54651A47" w14:textId="77777777" w:rsidR="00D15F0F" w:rsidRPr="003F1F2E" w:rsidRDefault="00D15F0F" w:rsidP="00D15F0F">
      <w:pPr>
        <w:pStyle w:val="Tekstpods"/>
        <w:jc w:val="center"/>
        <w:rPr>
          <w:i/>
          <w:iCs/>
        </w:rPr>
      </w:pPr>
      <w:r w:rsidRPr="003F1F2E">
        <w:rPr>
          <w:noProof/>
        </w:rPr>
        <w:lastRenderedPageBreak/>
        <w:drawing>
          <wp:inline distT="0" distB="0" distL="0" distR="0" wp14:anchorId="156A25D8" wp14:editId="243A7FCD">
            <wp:extent cx="4514850" cy="56769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5676900"/>
                    </a:xfrm>
                    <a:prstGeom prst="rect">
                      <a:avLst/>
                    </a:prstGeom>
                  </pic:spPr>
                </pic:pic>
              </a:graphicData>
            </a:graphic>
          </wp:inline>
        </w:drawing>
      </w:r>
      <w:r w:rsidRPr="003F1F2E">
        <w:t xml:space="preserve">Rys. 23 </w:t>
      </w:r>
      <w:r w:rsidRPr="003F1F2E">
        <w:rPr>
          <w:i/>
          <w:iCs/>
        </w:rPr>
        <w:t xml:space="preserve">Przykładowy dokument typu </w:t>
      </w:r>
      <w:proofErr w:type="spellStart"/>
      <w:r w:rsidRPr="003F1F2E">
        <w:rPr>
          <w:i/>
          <w:iCs/>
        </w:rPr>
        <w:t>Checklist</w:t>
      </w:r>
      <w:proofErr w:type="spellEnd"/>
      <w:r w:rsidRPr="003F1F2E">
        <w:rPr>
          <w:i/>
          <w:iCs/>
        </w:rPr>
        <w:t xml:space="preserve"> w bazie </w:t>
      </w:r>
      <w:proofErr w:type="spellStart"/>
      <w:r w:rsidRPr="003F1F2E">
        <w:rPr>
          <w:i/>
          <w:iCs/>
        </w:rPr>
        <w:t>MongoDB</w:t>
      </w:r>
      <w:proofErr w:type="spellEnd"/>
    </w:p>
    <w:p w14:paraId="749595F6" w14:textId="5C8A7CAF" w:rsidR="00D15F0F" w:rsidRPr="003F1F2E" w:rsidRDefault="00D15F0F" w:rsidP="00D15F0F">
      <w:pPr>
        <w:pStyle w:val="Tekstpods"/>
        <w:numPr>
          <w:ilvl w:val="0"/>
          <w:numId w:val="34"/>
        </w:numPr>
        <w:rPr>
          <w:i/>
          <w:iCs/>
        </w:rPr>
      </w:pPr>
      <w:proofErr w:type="spellStart"/>
      <w:r w:rsidRPr="003F1F2E">
        <w:rPr>
          <w:b/>
          <w:bCs/>
        </w:rPr>
        <w:t>CalendarEvents</w:t>
      </w:r>
      <w:proofErr w:type="spellEnd"/>
      <w:r w:rsidRPr="003F1F2E">
        <w:t xml:space="preserve"> – dokumenty znajdujące się w tej kolekcji reprezentują pojedyncze wydarzenie wpisane do kalendarza</w:t>
      </w:r>
      <w:r w:rsidR="00F17A2D" w:rsidRPr="003F1F2E">
        <w:t xml:space="preserve">. Każdy wpis zawiera 3 obiekty zagnieżdżone określające parametry danego wydarzenia. Pola przedstawione na rysunku 24 to kolejno: id dokumentu, klasa dokumentu, id domostwa, tytuł wydarzenia, czas startu składający się z czasu oraz strefy czasowej, kolor składający </w:t>
      </w:r>
      <w:r w:rsidR="00F17A2D" w:rsidRPr="003F1F2E">
        <w:lastRenderedPageBreak/>
        <w:t xml:space="preserve">się z koloru głównego i drugorzędnego (w aplikacji te kolory są tożsame), wartość określająca czy wydarzenie można przesuwać kursorem oraz obiekt określający możliwości zmiany godzin przez zmianę rozmiaru bloku wydarzenia. Przez możliwość zagnieżdżania dokumentów, wpis będzie bezpośrednio mapowany do przygotowanej klasy o tych samych polach w </w:t>
      </w:r>
      <w:proofErr w:type="spellStart"/>
      <w:r w:rsidR="00F17A2D" w:rsidRPr="003F1F2E">
        <w:t>Angularze</w:t>
      </w:r>
      <w:proofErr w:type="spellEnd"/>
      <w:r w:rsidR="00F17A2D" w:rsidRPr="003F1F2E">
        <w:t>, co znacznie upraszcza wczytywanie z bazy danych.</w:t>
      </w:r>
    </w:p>
    <w:p w14:paraId="24B063C1" w14:textId="77777777" w:rsidR="00F17A2D" w:rsidRPr="003F1F2E" w:rsidRDefault="00F17A2D" w:rsidP="00F17A2D">
      <w:pPr>
        <w:pStyle w:val="Tekstpods"/>
        <w:jc w:val="center"/>
        <w:rPr>
          <w:i/>
          <w:iCs/>
        </w:rPr>
      </w:pPr>
      <w:r w:rsidRPr="003F1F2E">
        <w:rPr>
          <w:noProof/>
        </w:rPr>
        <w:drawing>
          <wp:inline distT="0" distB="0" distL="0" distR="0" wp14:anchorId="13975ABC" wp14:editId="30808782">
            <wp:extent cx="4486275" cy="31623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3162300"/>
                    </a:xfrm>
                    <a:prstGeom prst="rect">
                      <a:avLst/>
                    </a:prstGeom>
                  </pic:spPr>
                </pic:pic>
              </a:graphicData>
            </a:graphic>
          </wp:inline>
        </w:drawing>
      </w:r>
      <w:r w:rsidRPr="003F1F2E">
        <w:t xml:space="preserve">Rys.24 </w:t>
      </w:r>
      <w:r w:rsidRPr="003F1F2E">
        <w:rPr>
          <w:i/>
          <w:iCs/>
        </w:rPr>
        <w:t xml:space="preserve">Dokument klasy </w:t>
      </w:r>
      <w:proofErr w:type="spellStart"/>
      <w:r w:rsidRPr="003F1F2E">
        <w:rPr>
          <w:i/>
          <w:iCs/>
        </w:rPr>
        <w:t>CalendarEvent</w:t>
      </w:r>
      <w:proofErr w:type="spellEnd"/>
      <w:r w:rsidRPr="003F1F2E">
        <w:rPr>
          <w:i/>
          <w:iCs/>
        </w:rPr>
        <w:t xml:space="preserve"> w bazie </w:t>
      </w:r>
      <w:proofErr w:type="spellStart"/>
      <w:r w:rsidRPr="003F1F2E">
        <w:rPr>
          <w:i/>
          <w:iCs/>
        </w:rPr>
        <w:t>MongoDB</w:t>
      </w:r>
      <w:proofErr w:type="spellEnd"/>
    </w:p>
    <w:p w14:paraId="3A0CEB0F" w14:textId="77777777" w:rsidR="00F17A2D" w:rsidRPr="003F1F2E" w:rsidRDefault="00F17A2D" w:rsidP="00F17A2D">
      <w:pPr>
        <w:pStyle w:val="Tekstpods"/>
        <w:ind w:firstLine="0"/>
        <w:rPr>
          <w:i/>
          <w:iCs/>
        </w:rPr>
      </w:pPr>
    </w:p>
    <w:p w14:paraId="0C91F0F0" w14:textId="77777777" w:rsidR="00143368" w:rsidRPr="003F1F2E" w:rsidRDefault="00F17A2D" w:rsidP="00143368">
      <w:pPr>
        <w:pStyle w:val="Tekstpods"/>
        <w:numPr>
          <w:ilvl w:val="0"/>
          <w:numId w:val="34"/>
        </w:numPr>
        <w:jc w:val="left"/>
        <w:rPr>
          <w:i/>
          <w:iCs/>
        </w:rPr>
      </w:pPr>
      <w:proofErr w:type="spellStart"/>
      <w:r w:rsidRPr="003F1F2E">
        <w:rPr>
          <w:b/>
          <w:bCs/>
        </w:rPr>
        <w:t>Households</w:t>
      </w:r>
      <w:proofErr w:type="spellEnd"/>
      <w:r w:rsidRPr="003F1F2E">
        <w:rPr>
          <w:b/>
          <w:bCs/>
        </w:rPr>
        <w:t xml:space="preserve"> – </w:t>
      </w:r>
      <w:r w:rsidRPr="003F1F2E">
        <w:t>przechowuje informacje o zdefiniowanych w systemie domostwach</w:t>
      </w:r>
      <w:r w:rsidR="00143368" w:rsidRPr="003F1F2E">
        <w:t xml:space="preserve">. Dokumenty składają się tylko z nazwy oraz opisu, ponieważ </w:t>
      </w:r>
      <w:proofErr w:type="spellStart"/>
      <w:r w:rsidR="00143368" w:rsidRPr="003F1F2E">
        <w:t>household’y</w:t>
      </w:r>
      <w:proofErr w:type="spellEnd"/>
      <w:r w:rsidR="00143368" w:rsidRPr="003F1F2E">
        <w:t xml:space="preserve"> są rozpoznawane głównie po identyfikatorze.</w:t>
      </w:r>
    </w:p>
    <w:p w14:paraId="74C5D7F2" w14:textId="77777777" w:rsidR="00143368" w:rsidRPr="003F1F2E" w:rsidRDefault="00143368" w:rsidP="00143368">
      <w:pPr>
        <w:pStyle w:val="Nagwek3"/>
      </w:pPr>
      <w:r w:rsidRPr="003F1F2E">
        <w:t>REST API</w:t>
      </w:r>
    </w:p>
    <w:p w14:paraId="32E3354A" w14:textId="5850EFBD" w:rsidR="00143368" w:rsidRPr="003F1F2E" w:rsidRDefault="00143368" w:rsidP="00143368">
      <w:pPr>
        <w:pStyle w:val="Tekstpods"/>
      </w:pPr>
      <w:r w:rsidRPr="003F1F2E">
        <w:t>Interfejs programistyczny aplikacji został napisany w stylu architektonicznym REST (</w:t>
      </w:r>
      <w:proofErr w:type="spellStart"/>
      <w:r w:rsidRPr="003F1F2E">
        <w:t>Representational</w:t>
      </w:r>
      <w:proofErr w:type="spellEnd"/>
      <w:r w:rsidRPr="003F1F2E">
        <w:t xml:space="preserve"> </w:t>
      </w:r>
      <w:proofErr w:type="spellStart"/>
      <w:r w:rsidRPr="003F1F2E">
        <w:t>State</w:t>
      </w:r>
      <w:proofErr w:type="spellEnd"/>
      <w:r w:rsidRPr="003F1F2E">
        <w:t xml:space="preserve"> Transfer). </w:t>
      </w:r>
      <w:r w:rsidR="00F72BD4" w:rsidRPr="003F1F2E">
        <w:t xml:space="preserve">Polega on na </w:t>
      </w:r>
      <w:r w:rsidR="00F72BD4" w:rsidRPr="003F1F2E">
        <w:lastRenderedPageBreak/>
        <w:t xml:space="preserve">tworzeniu tzw. </w:t>
      </w:r>
      <w:proofErr w:type="spellStart"/>
      <w:r w:rsidR="00F72BD4" w:rsidRPr="003F1F2E">
        <w:t>Endpointów</w:t>
      </w:r>
      <w:proofErr w:type="spellEnd"/>
      <w:r w:rsidR="00F72BD4" w:rsidRPr="003F1F2E">
        <w:t>, które oczekują na zapytania pochodzące od klienta. Klient wysyła do API zapytanie najczęściej w postaci protokołu HTTP, a serwer zwraca na nie odpowiedź</w:t>
      </w:r>
      <w:r w:rsidR="00887B0A" w:rsidRPr="003F1F2E">
        <w:t xml:space="preserve"> w postaci danych i/lub kodu odpowiedzi.</w:t>
      </w:r>
    </w:p>
    <w:p w14:paraId="421AA85F" w14:textId="1EBA1071" w:rsidR="00887B0A" w:rsidRPr="003F1F2E" w:rsidRDefault="00887B0A" w:rsidP="00887B0A">
      <w:pPr>
        <w:pStyle w:val="Tekstpods"/>
      </w:pPr>
      <w:r w:rsidRPr="003F1F2E">
        <w:t xml:space="preserve">Do generowania API w projekcie używane było narzędzie </w:t>
      </w:r>
      <w:proofErr w:type="spellStart"/>
      <w:r w:rsidRPr="003F1F2E">
        <w:t>Swagger</w:t>
      </w:r>
      <w:proofErr w:type="spellEnd"/>
      <w:r w:rsidRPr="003F1F2E">
        <w:t xml:space="preserve"> </w:t>
      </w:r>
      <w:proofErr w:type="spellStart"/>
      <w:r w:rsidRPr="003F1F2E">
        <w:t>Codegen</w:t>
      </w:r>
      <w:proofErr w:type="spellEnd"/>
      <w:r w:rsidRPr="003F1F2E">
        <w:t xml:space="preserve">. Umożliwia ono generowanie zarówno </w:t>
      </w:r>
      <w:proofErr w:type="spellStart"/>
      <w:r w:rsidRPr="003F1F2E">
        <w:t>endpointów</w:t>
      </w:r>
      <w:proofErr w:type="spellEnd"/>
      <w:r w:rsidRPr="003F1F2E">
        <w:t xml:space="preserve"> jak i encji na podstawie plików o rozszerzeniu </w:t>
      </w:r>
      <w:proofErr w:type="spellStart"/>
      <w:r w:rsidRPr="003F1F2E">
        <w:t>yaml</w:t>
      </w:r>
      <w:proofErr w:type="spellEnd"/>
      <w:r w:rsidRPr="003F1F2E">
        <w:t xml:space="preserve">. </w:t>
      </w:r>
      <w:r w:rsidR="00053F8E" w:rsidRPr="003F1F2E">
        <w:t xml:space="preserve">Fragment takiego pliku przedstawiony jest na listingu 2. W linii 2 zdefiniowana jest ścieżka do </w:t>
      </w:r>
      <w:proofErr w:type="spellStart"/>
      <w:r w:rsidR="00053F8E" w:rsidRPr="003F1F2E">
        <w:t>endpointu</w:t>
      </w:r>
      <w:proofErr w:type="spellEnd"/>
      <w:r w:rsidR="00053F8E" w:rsidRPr="003F1F2E">
        <w:t xml:space="preserve">, a w </w:t>
      </w:r>
      <w:r w:rsidR="00053F8E" w:rsidRPr="003F1F2E">
        <w:br/>
        <w:t>linii 3 – metoda http. Linie 8-24 to zdefiniowane parametry, które można podać w zapytaniu, natomiast linie 26-31 to możliwe odpowiedzi.</w:t>
      </w:r>
    </w:p>
    <w:p w14:paraId="631581E3" w14:textId="496396E7" w:rsidR="003745D1" w:rsidRPr="003F1F2E" w:rsidRDefault="003745D1" w:rsidP="00887B0A">
      <w:pPr>
        <w:pStyle w:val="Tekstpods"/>
      </w:pPr>
      <w:r w:rsidRPr="003F1F2E">
        <w:t xml:space="preserve">Listing 3 przedstawia przykładowy model, z którego wygenerowana zostanie pełna encja pełniąca role odpowiedzi na zapytanie. Można w nim definiować takie parametry jak maksymalny rozmiar </w:t>
      </w:r>
      <w:r w:rsidR="0084238A" w:rsidRPr="003F1F2E">
        <w:t>tekstu</w:t>
      </w:r>
      <w:r w:rsidRPr="003F1F2E">
        <w:t xml:space="preserve"> czy </w:t>
      </w:r>
      <w:r w:rsidR="0084238A" w:rsidRPr="003F1F2E">
        <w:t xml:space="preserve">wymagane </w:t>
      </w:r>
      <w:r w:rsidRPr="003F1F2E">
        <w:t>pola</w:t>
      </w:r>
      <w:r w:rsidR="0084238A" w:rsidRPr="003F1F2E">
        <w:t>.</w:t>
      </w:r>
      <w:r w:rsidRPr="003F1F2E">
        <w:t xml:space="preserve"> </w:t>
      </w:r>
      <w:r w:rsidR="00085BA9">
        <w:t xml:space="preserve">Generowany kod realizuje wzorzec delegacji, w którym kontroler zamiast wykonywać operacje, deleguje wykonanie ich delegatowi. Delegat </w:t>
      </w:r>
      <w:r w:rsidR="001E61A6">
        <w:t xml:space="preserve">w tym przypadku jest interfejsem, który implementujemy w module </w:t>
      </w:r>
      <w:proofErr w:type="spellStart"/>
      <w:r w:rsidR="001E61A6">
        <w:t>Logic</w:t>
      </w:r>
      <w:proofErr w:type="spellEnd"/>
      <w:r w:rsidR="001E61A6">
        <w:t xml:space="preserve">. Dzięki temu stworzony </w:t>
      </w:r>
      <w:proofErr w:type="spellStart"/>
      <w:r w:rsidR="001E61A6">
        <w:t>endpoint</w:t>
      </w:r>
      <w:proofErr w:type="spellEnd"/>
      <w:r w:rsidR="001E61A6">
        <w:t xml:space="preserve"> jest zupełnie oddzielony od implementacji</w:t>
      </w:r>
      <w:r w:rsidR="00707D55">
        <w:t xml:space="preserve">. </w:t>
      </w:r>
      <w:r w:rsidR="00707D55" w:rsidRPr="00707D55">
        <w:t>Wadą użycia narzędzia do generowania jest</w:t>
      </w:r>
      <w:r w:rsidR="00707D55">
        <w:t xml:space="preserve"> </w:t>
      </w:r>
      <w:r w:rsidR="00707D55" w:rsidRPr="00707D55">
        <w:t>fakt, że tworzona jest duża ilość niepotrzebnego kodu, jednak znacznie przyśpiesza to implementacje API.</w:t>
      </w:r>
    </w:p>
    <w:p w14:paraId="1EA4B847" w14:textId="00C05932" w:rsidR="00053F8E" w:rsidRPr="003F1F2E" w:rsidRDefault="00053F8E" w:rsidP="00053F8E">
      <w:pPr>
        <w:pStyle w:val="Tekstpods"/>
        <w:ind w:firstLine="0"/>
        <w:jc w:val="left"/>
      </w:pPr>
    </w:p>
    <w:p w14:paraId="6E2A96F9" w14:textId="72EEB70E" w:rsidR="0084238A" w:rsidRPr="003F1F2E" w:rsidRDefault="0084238A" w:rsidP="00053F8E">
      <w:pPr>
        <w:pStyle w:val="Tekstpods"/>
        <w:ind w:firstLine="0"/>
        <w:jc w:val="left"/>
      </w:pPr>
    </w:p>
    <w:p w14:paraId="4AF18F58" w14:textId="3014F52B" w:rsidR="0084238A" w:rsidRPr="003F1F2E" w:rsidRDefault="0084238A" w:rsidP="00053F8E">
      <w:pPr>
        <w:pStyle w:val="Tekstpods"/>
        <w:ind w:firstLine="0"/>
        <w:jc w:val="left"/>
      </w:pPr>
    </w:p>
    <w:p w14:paraId="2F0E3010" w14:textId="4E56AD8E" w:rsidR="0084238A" w:rsidRPr="003F1F2E" w:rsidRDefault="0084238A" w:rsidP="00053F8E">
      <w:pPr>
        <w:pStyle w:val="Tekstpods"/>
        <w:ind w:firstLine="0"/>
        <w:jc w:val="left"/>
      </w:pPr>
    </w:p>
    <w:p w14:paraId="4842E51C" w14:textId="62E1AD62" w:rsidR="0084238A" w:rsidRPr="003F1F2E" w:rsidRDefault="0084238A" w:rsidP="00053F8E">
      <w:pPr>
        <w:pStyle w:val="Tekstpods"/>
        <w:ind w:firstLine="0"/>
        <w:jc w:val="left"/>
      </w:pPr>
    </w:p>
    <w:p w14:paraId="06C56EBC" w14:textId="5F35C583" w:rsidR="0084238A" w:rsidRPr="003F1F2E" w:rsidRDefault="0084238A" w:rsidP="00053F8E">
      <w:pPr>
        <w:pStyle w:val="Tekstpods"/>
        <w:ind w:firstLine="0"/>
        <w:jc w:val="left"/>
      </w:pPr>
    </w:p>
    <w:p w14:paraId="2CE71AAB" w14:textId="38F6D110" w:rsidR="0084238A" w:rsidRPr="003F1F2E" w:rsidRDefault="0084238A" w:rsidP="00053F8E">
      <w:pPr>
        <w:pStyle w:val="Tekstpods"/>
        <w:ind w:firstLine="0"/>
        <w:jc w:val="left"/>
      </w:pPr>
    </w:p>
    <w:p w14:paraId="6FBF1C77" w14:textId="11B3F047" w:rsidR="0084238A" w:rsidRPr="003F1F2E" w:rsidRDefault="0084238A" w:rsidP="00053F8E">
      <w:pPr>
        <w:pStyle w:val="Tekstpods"/>
        <w:ind w:firstLine="0"/>
        <w:jc w:val="left"/>
      </w:pPr>
    </w:p>
    <w:p w14:paraId="3F158EC3" w14:textId="3912A6CE" w:rsidR="0084238A" w:rsidRPr="003F1F2E" w:rsidRDefault="0084238A" w:rsidP="00053F8E">
      <w:pPr>
        <w:pStyle w:val="Tekstpods"/>
        <w:ind w:firstLine="0"/>
        <w:jc w:val="left"/>
      </w:pPr>
    </w:p>
    <w:p w14:paraId="1B96101E" w14:textId="66F51C39" w:rsidR="0084238A" w:rsidRPr="003F1F2E" w:rsidRDefault="0084238A" w:rsidP="00053F8E">
      <w:pPr>
        <w:pStyle w:val="Tekstpods"/>
        <w:ind w:firstLine="0"/>
        <w:jc w:val="left"/>
      </w:pPr>
    </w:p>
    <w:p w14:paraId="6448A1ED" w14:textId="77777777" w:rsidR="0084238A" w:rsidRPr="003F1F2E" w:rsidRDefault="0084238A" w:rsidP="00053F8E">
      <w:pPr>
        <w:pStyle w:val="Tekstpods"/>
        <w:ind w:firstLine="0"/>
        <w:jc w:val="left"/>
      </w:pPr>
    </w:p>
    <w:p w14:paraId="729A8DE3" w14:textId="2E424157" w:rsidR="0084238A" w:rsidRPr="003F1F2E" w:rsidRDefault="0084238A" w:rsidP="00053F8E">
      <w:pPr>
        <w:pStyle w:val="Tekstpods"/>
        <w:ind w:firstLine="0"/>
        <w:jc w:val="left"/>
      </w:pPr>
    </w:p>
    <w:p w14:paraId="3ED17475" w14:textId="046D7BC8" w:rsidR="0084238A" w:rsidRPr="003F1F2E" w:rsidRDefault="0084238A" w:rsidP="00053F8E">
      <w:pPr>
        <w:pStyle w:val="Tekstpods"/>
        <w:ind w:firstLine="0"/>
        <w:jc w:val="left"/>
      </w:pPr>
    </w:p>
    <w:p w14:paraId="773261DF" w14:textId="77777777" w:rsidR="0084238A" w:rsidRPr="003F1F2E" w:rsidRDefault="0084238A" w:rsidP="00053F8E">
      <w:pPr>
        <w:pStyle w:val="Tekstpods"/>
        <w:ind w:firstLine="0"/>
        <w:jc w:val="left"/>
      </w:pPr>
    </w:p>
    <w:p w14:paraId="61CEE0F7" w14:textId="172C584C" w:rsidR="00053F8E" w:rsidRPr="003F1F2E" w:rsidRDefault="00053F8E" w:rsidP="00053F8E">
      <w:pPr>
        <w:pStyle w:val="Tekstpods"/>
        <w:ind w:firstLine="0"/>
        <w:rPr>
          <w:i/>
          <w:iCs/>
        </w:rPr>
      </w:pPr>
      <w:r w:rsidRPr="003F1F2E">
        <w:t xml:space="preserve">Listing 2 </w:t>
      </w:r>
      <w:r w:rsidRPr="003F1F2E">
        <w:rPr>
          <w:i/>
          <w:iCs/>
        </w:rPr>
        <w:t xml:space="preserve">Przykładowy </w:t>
      </w:r>
      <w:proofErr w:type="spellStart"/>
      <w:r w:rsidRPr="003F1F2E">
        <w:rPr>
          <w:i/>
          <w:iCs/>
        </w:rPr>
        <w:t>endpoint</w:t>
      </w:r>
      <w:proofErr w:type="spellEnd"/>
      <w:r w:rsidRPr="003F1F2E">
        <w:rPr>
          <w:i/>
          <w:iCs/>
        </w:rPr>
        <w:t xml:space="preserve"> zdefiniowany w pliku </w:t>
      </w:r>
      <w:proofErr w:type="spellStart"/>
      <w:r w:rsidRPr="003F1F2E">
        <w:rPr>
          <w:i/>
          <w:iCs/>
        </w:rPr>
        <w:t>yaml</w:t>
      </w:r>
      <w:proofErr w:type="spellEnd"/>
    </w:p>
    <w:p w14:paraId="2C8A441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 </w:t>
      </w:r>
      <w:proofErr w:type="spellStart"/>
      <w:r w:rsidRPr="003F1F2E">
        <w:rPr>
          <w:rFonts w:ascii="Courier New" w:hAnsi="Courier New" w:cs="Courier New"/>
          <w:color w:val="000000"/>
          <w:sz w:val="20"/>
        </w:rPr>
        <w:t>paths</w:t>
      </w:r>
      <w:proofErr w:type="spellEnd"/>
      <w:r w:rsidRPr="003F1F2E">
        <w:rPr>
          <w:rFonts w:ascii="Courier New" w:hAnsi="Courier New" w:cs="Courier New"/>
          <w:color w:val="000000"/>
          <w:sz w:val="20"/>
        </w:rPr>
        <w:t>:</w:t>
      </w:r>
    </w:p>
    <w:p w14:paraId="4F61DBD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   /notes:</w:t>
      </w:r>
    </w:p>
    <w:p w14:paraId="783B087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3     </w:t>
      </w:r>
      <w:proofErr w:type="spellStart"/>
      <w:r w:rsidRPr="003F1F2E">
        <w:rPr>
          <w:rFonts w:ascii="Courier New" w:hAnsi="Courier New" w:cs="Courier New"/>
          <w:color w:val="000000"/>
          <w:sz w:val="20"/>
        </w:rPr>
        <w:t>get</w:t>
      </w:r>
      <w:proofErr w:type="spellEnd"/>
      <w:r w:rsidRPr="003F1F2E">
        <w:rPr>
          <w:rFonts w:ascii="Courier New" w:hAnsi="Courier New" w:cs="Courier New"/>
          <w:color w:val="000000"/>
          <w:sz w:val="20"/>
        </w:rPr>
        <w:t>:</w:t>
      </w:r>
    </w:p>
    <w:p w14:paraId="0BC09CC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4       </w:t>
      </w:r>
      <w:proofErr w:type="spellStart"/>
      <w:r w:rsidRPr="003F1F2E">
        <w:rPr>
          <w:rFonts w:ascii="Courier New" w:hAnsi="Courier New" w:cs="Courier New"/>
          <w:color w:val="000000"/>
          <w:sz w:val="20"/>
        </w:rPr>
        <w:t>summary</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Gets</w:t>
      </w:r>
      <w:proofErr w:type="spellEnd"/>
      <w:r w:rsidRPr="003F1F2E">
        <w:rPr>
          <w:rFonts w:ascii="Courier New" w:hAnsi="Courier New" w:cs="Courier New"/>
          <w:color w:val="000000"/>
          <w:sz w:val="20"/>
        </w:rPr>
        <w:t xml:space="preserve"> notes</w:t>
      </w:r>
    </w:p>
    <w:p w14:paraId="774AD57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5       </w:t>
      </w:r>
      <w:proofErr w:type="spellStart"/>
      <w:r w:rsidRPr="003F1F2E">
        <w:rPr>
          <w:rFonts w:ascii="Courier New" w:hAnsi="Courier New" w:cs="Courier New"/>
          <w:color w:val="000000"/>
          <w:sz w:val="20"/>
        </w:rPr>
        <w:t>operationId</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getNotes</w:t>
      </w:r>
      <w:proofErr w:type="spellEnd"/>
    </w:p>
    <w:p w14:paraId="0CEBC39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6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Return list of notes</w:t>
      </w:r>
    </w:p>
    <w:p w14:paraId="4BBA7867"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7       </w:t>
      </w:r>
      <w:proofErr w:type="spellStart"/>
      <w:r w:rsidRPr="003F1F2E">
        <w:rPr>
          <w:rFonts w:ascii="Courier New" w:hAnsi="Courier New" w:cs="Courier New"/>
          <w:color w:val="000000"/>
          <w:sz w:val="20"/>
        </w:rPr>
        <w:t>parameters</w:t>
      </w:r>
      <w:proofErr w:type="spellEnd"/>
      <w:r w:rsidRPr="003F1F2E">
        <w:rPr>
          <w:rFonts w:ascii="Courier New" w:hAnsi="Courier New" w:cs="Courier New"/>
          <w:color w:val="000000"/>
          <w:sz w:val="20"/>
        </w:rPr>
        <w:t>:</w:t>
      </w:r>
    </w:p>
    <w:p w14:paraId="4BA9E261"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8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username</w:t>
      </w:r>
      <w:proofErr w:type="spellEnd"/>
    </w:p>
    <w:p w14:paraId="4F5E90B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9           in: </w:t>
      </w:r>
      <w:proofErr w:type="spellStart"/>
      <w:r w:rsidRPr="003F1F2E">
        <w:rPr>
          <w:rFonts w:ascii="Courier New" w:hAnsi="Courier New" w:cs="Courier New"/>
          <w:color w:val="000000"/>
          <w:sz w:val="20"/>
        </w:rPr>
        <w:t>query</w:t>
      </w:r>
      <w:proofErr w:type="spellEnd"/>
    </w:p>
    <w:p w14:paraId="79E2580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10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7B58E4E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11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householdId</w:t>
      </w:r>
      <w:proofErr w:type="spellEnd"/>
    </w:p>
    <w:p w14:paraId="1C536231"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12          in: </w:t>
      </w:r>
      <w:proofErr w:type="spellStart"/>
      <w:r w:rsidRPr="003F1F2E">
        <w:rPr>
          <w:rFonts w:ascii="Courier New" w:hAnsi="Courier New" w:cs="Courier New"/>
          <w:color w:val="000000"/>
          <w:sz w:val="20"/>
        </w:rPr>
        <w:t>query</w:t>
      </w:r>
      <w:proofErr w:type="spellEnd"/>
    </w:p>
    <w:p w14:paraId="45EAC2A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13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5A3A33C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14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sortingDirection</w:t>
      </w:r>
      <w:proofErr w:type="spellEnd"/>
    </w:p>
    <w:p w14:paraId="05E0E1C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15          in: </w:t>
      </w:r>
      <w:proofErr w:type="spellStart"/>
      <w:r w:rsidRPr="003F1F2E">
        <w:rPr>
          <w:rFonts w:ascii="Courier New" w:hAnsi="Courier New" w:cs="Courier New"/>
          <w:color w:val="000000"/>
          <w:sz w:val="20"/>
        </w:rPr>
        <w:t>query</w:t>
      </w:r>
      <w:proofErr w:type="spellEnd"/>
    </w:p>
    <w:p w14:paraId="1F41BD7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16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380E974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17          </w:t>
      </w:r>
      <w:proofErr w:type="spellStart"/>
      <w:r w:rsidRPr="003F1F2E">
        <w:rPr>
          <w:rFonts w:ascii="Courier New" w:hAnsi="Courier New" w:cs="Courier New"/>
          <w:color w:val="000000"/>
          <w:sz w:val="20"/>
        </w:rPr>
        <w:t>enum</w:t>
      </w:r>
      <w:proofErr w:type="spellEnd"/>
      <w:r w:rsidRPr="003F1F2E">
        <w:rPr>
          <w:rFonts w:ascii="Courier New" w:hAnsi="Courier New" w:cs="Courier New"/>
          <w:color w:val="000000"/>
          <w:sz w:val="20"/>
        </w:rPr>
        <w:t>:</w:t>
      </w:r>
    </w:p>
    <w:p w14:paraId="22CF8F1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18            - ASC</w:t>
      </w:r>
    </w:p>
    <w:p w14:paraId="0FB018B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19            - DESC</w:t>
      </w:r>
    </w:p>
    <w:p w14:paraId="71B16F1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20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sortedField</w:t>
      </w:r>
      <w:proofErr w:type="spellEnd"/>
    </w:p>
    <w:p w14:paraId="3EFF7ED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21          in: </w:t>
      </w:r>
      <w:proofErr w:type="spellStart"/>
      <w:r w:rsidRPr="003F1F2E">
        <w:rPr>
          <w:rFonts w:ascii="Courier New" w:hAnsi="Courier New" w:cs="Courier New"/>
          <w:color w:val="000000"/>
          <w:sz w:val="20"/>
        </w:rPr>
        <w:t>query</w:t>
      </w:r>
      <w:proofErr w:type="spellEnd"/>
    </w:p>
    <w:p w14:paraId="6AB14AC7"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22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2E8EA43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23        - $ref: '</w:t>
      </w:r>
      <w:proofErr w:type="spellStart"/>
      <w:r w:rsidRPr="003F1F2E">
        <w:rPr>
          <w:rFonts w:ascii="Courier New" w:hAnsi="Courier New" w:cs="Courier New"/>
          <w:color w:val="000000"/>
          <w:sz w:val="20"/>
        </w:rPr>
        <w:t>commons.yaml</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parameters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firstResult</w:t>
      </w:r>
      <w:proofErr w:type="spellEnd"/>
      <w:r w:rsidRPr="003F1F2E">
        <w:rPr>
          <w:rFonts w:ascii="Courier New" w:hAnsi="Courier New" w:cs="Courier New"/>
          <w:color w:val="000000"/>
          <w:sz w:val="20"/>
        </w:rPr>
        <w:t>'</w:t>
      </w:r>
    </w:p>
    <w:p w14:paraId="313F79E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24        - $ref: '</w:t>
      </w:r>
      <w:proofErr w:type="spellStart"/>
      <w:r w:rsidRPr="003F1F2E">
        <w:rPr>
          <w:rFonts w:ascii="Courier New" w:hAnsi="Courier New" w:cs="Courier New"/>
          <w:color w:val="000000"/>
          <w:sz w:val="20"/>
        </w:rPr>
        <w:t>commons.yaml</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parameters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maxResult</w:t>
      </w:r>
      <w:proofErr w:type="spellEnd"/>
      <w:r w:rsidRPr="003F1F2E">
        <w:rPr>
          <w:rFonts w:ascii="Courier New" w:hAnsi="Courier New" w:cs="Courier New"/>
          <w:color w:val="000000"/>
          <w:sz w:val="20"/>
        </w:rPr>
        <w:t>'</w:t>
      </w:r>
    </w:p>
    <w:p w14:paraId="6B33455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25      </w:t>
      </w:r>
      <w:proofErr w:type="spellStart"/>
      <w:r w:rsidRPr="003F1F2E">
        <w:rPr>
          <w:rFonts w:ascii="Courier New" w:hAnsi="Courier New" w:cs="Courier New"/>
          <w:color w:val="000000"/>
          <w:sz w:val="20"/>
        </w:rPr>
        <w:t>responses</w:t>
      </w:r>
      <w:proofErr w:type="spellEnd"/>
      <w:r w:rsidRPr="003F1F2E">
        <w:rPr>
          <w:rFonts w:ascii="Courier New" w:hAnsi="Courier New" w:cs="Courier New"/>
          <w:color w:val="000000"/>
          <w:sz w:val="20"/>
        </w:rPr>
        <w:t>:</w:t>
      </w:r>
    </w:p>
    <w:p w14:paraId="28F6FE1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26        200:</w:t>
      </w:r>
    </w:p>
    <w:p w14:paraId="267E346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27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List of notes</w:t>
      </w:r>
    </w:p>
    <w:p w14:paraId="52AC7BC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28          </w:t>
      </w:r>
      <w:proofErr w:type="spellStart"/>
      <w:r w:rsidRPr="003F1F2E">
        <w:rPr>
          <w:rFonts w:ascii="Courier New" w:hAnsi="Courier New" w:cs="Courier New"/>
          <w:color w:val="000000"/>
          <w:sz w:val="20"/>
        </w:rPr>
        <w:t>schema</w:t>
      </w:r>
      <w:proofErr w:type="spellEnd"/>
      <w:r w:rsidRPr="003F1F2E">
        <w:rPr>
          <w:rFonts w:ascii="Courier New" w:hAnsi="Courier New" w:cs="Courier New"/>
          <w:color w:val="000000"/>
          <w:sz w:val="20"/>
        </w:rPr>
        <w:t>:</w:t>
      </w:r>
    </w:p>
    <w:p w14:paraId="3E14610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29            $ref: '#/</w:t>
      </w:r>
      <w:proofErr w:type="spellStart"/>
      <w:r w:rsidRPr="003F1F2E">
        <w:rPr>
          <w:rFonts w:ascii="Courier New" w:hAnsi="Courier New" w:cs="Courier New"/>
          <w:color w:val="000000"/>
          <w:sz w:val="20"/>
        </w:rPr>
        <w:t>definitions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NotesPaging</w:t>
      </w:r>
      <w:proofErr w:type="spellEnd"/>
      <w:r w:rsidRPr="003F1F2E">
        <w:rPr>
          <w:rFonts w:ascii="Courier New" w:hAnsi="Courier New" w:cs="Courier New"/>
          <w:color w:val="000000"/>
          <w:sz w:val="20"/>
        </w:rPr>
        <w:t>'</w:t>
      </w:r>
    </w:p>
    <w:p w14:paraId="2EDAE8B7"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30        500:</w:t>
      </w:r>
    </w:p>
    <w:p w14:paraId="1F1E7D8A"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31          $ref: '</w:t>
      </w:r>
      <w:proofErr w:type="spellStart"/>
      <w:r w:rsidRPr="003F1F2E">
        <w:rPr>
          <w:rFonts w:ascii="Courier New" w:hAnsi="Courier New" w:cs="Courier New"/>
          <w:color w:val="000000"/>
          <w:sz w:val="20"/>
        </w:rPr>
        <w:t>commons.yaml</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responses</w:t>
      </w:r>
      <w:proofErr w:type="spellEnd"/>
      <w:r w:rsidRPr="003F1F2E">
        <w:rPr>
          <w:rFonts w:ascii="Courier New" w:hAnsi="Courier New" w:cs="Courier New"/>
          <w:color w:val="000000"/>
          <w:sz w:val="20"/>
        </w:rPr>
        <w:t>/Standard500ErrorResponse'</w:t>
      </w:r>
    </w:p>
    <w:p w14:paraId="608165AA" w14:textId="7B211544" w:rsidR="00053F8E" w:rsidRPr="003F1F2E" w:rsidRDefault="00053F8E" w:rsidP="00887B0A">
      <w:pPr>
        <w:pStyle w:val="Tekstpods"/>
      </w:pPr>
    </w:p>
    <w:p w14:paraId="3F39D966" w14:textId="303E3ABC" w:rsidR="00053F8E" w:rsidRPr="003F1F2E" w:rsidRDefault="00053F8E" w:rsidP="00887B0A">
      <w:pPr>
        <w:pStyle w:val="Tekstpods"/>
      </w:pPr>
    </w:p>
    <w:p w14:paraId="5E6007F3" w14:textId="251DE453" w:rsidR="00053F8E" w:rsidRPr="003F1F2E" w:rsidRDefault="00053F8E" w:rsidP="00887B0A">
      <w:pPr>
        <w:pStyle w:val="Tekstpods"/>
      </w:pPr>
    </w:p>
    <w:p w14:paraId="06CCFEFA" w14:textId="015E607E" w:rsidR="00053F8E" w:rsidRPr="003F1F2E" w:rsidRDefault="00053F8E" w:rsidP="00887B0A">
      <w:pPr>
        <w:pStyle w:val="Tekstpods"/>
      </w:pPr>
    </w:p>
    <w:p w14:paraId="1CA86092" w14:textId="028D8D9F" w:rsidR="00053F8E" w:rsidRPr="003F1F2E" w:rsidRDefault="00053F8E" w:rsidP="00887B0A">
      <w:pPr>
        <w:pStyle w:val="Tekstpods"/>
      </w:pPr>
    </w:p>
    <w:p w14:paraId="0B7EBDCE" w14:textId="18444A0A" w:rsidR="00053F8E" w:rsidRPr="003F1F2E" w:rsidRDefault="00053F8E" w:rsidP="00887B0A">
      <w:pPr>
        <w:pStyle w:val="Tekstpods"/>
      </w:pPr>
    </w:p>
    <w:p w14:paraId="0ED92B52" w14:textId="3C5F9286" w:rsidR="00053F8E" w:rsidRPr="003F1F2E" w:rsidRDefault="00053F8E" w:rsidP="00887B0A">
      <w:pPr>
        <w:pStyle w:val="Tekstpods"/>
      </w:pPr>
    </w:p>
    <w:p w14:paraId="3984FF30" w14:textId="3E3EAC7B" w:rsidR="00053F8E" w:rsidRPr="003F1F2E" w:rsidRDefault="00053F8E" w:rsidP="00887B0A">
      <w:pPr>
        <w:pStyle w:val="Tekstpods"/>
      </w:pPr>
    </w:p>
    <w:p w14:paraId="056BAE93" w14:textId="0F14E03F" w:rsidR="00053F8E" w:rsidRPr="003F1F2E" w:rsidRDefault="00053F8E" w:rsidP="00887B0A">
      <w:pPr>
        <w:pStyle w:val="Tekstpods"/>
      </w:pPr>
    </w:p>
    <w:p w14:paraId="2EEB961F" w14:textId="18AE7F7D" w:rsidR="00053F8E" w:rsidRPr="003F1F2E" w:rsidRDefault="00053F8E" w:rsidP="00053F8E">
      <w:pPr>
        <w:pStyle w:val="Tekstpods"/>
        <w:ind w:firstLine="0"/>
        <w:rPr>
          <w:i/>
          <w:iCs/>
        </w:rPr>
      </w:pPr>
      <w:r w:rsidRPr="003F1F2E">
        <w:t xml:space="preserve">Listing 3 </w:t>
      </w:r>
      <w:r w:rsidRPr="003F1F2E">
        <w:rPr>
          <w:i/>
          <w:iCs/>
        </w:rPr>
        <w:t xml:space="preserve">Przykładowy model zdefiniowany w pliku </w:t>
      </w:r>
      <w:proofErr w:type="spellStart"/>
      <w:r w:rsidRPr="003F1F2E">
        <w:rPr>
          <w:i/>
          <w:iCs/>
        </w:rPr>
        <w:t>yaml</w:t>
      </w:r>
      <w:proofErr w:type="spellEnd"/>
    </w:p>
    <w:p w14:paraId="5BFEBE28"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 </w:t>
      </w:r>
      <w:proofErr w:type="spellStart"/>
      <w:r w:rsidRPr="003F1F2E">
        <w:rPr>
          <w:rFonts w:ascii="Courier New" w:hAnsi="Courier New" w:cs="Courier New"/>
          <w:color w:val="000000"/>
          <w:sz w:val="20"/>
        </w:rPr>
        <w:t>definitions</w:t>
      </w:r>
      <w:proofErr w:type="spellEnd"/>
      <w:r w:rsidRPr="003F1F2E">
        <w:rPr>
          <w:rFonts w:ascii="Courier New" w:hAnsi="Courier New" w:cs="Courier New"/>
          <w:color w:val="000000"/>
          <w:sz w:val="20"/>
        </w:rPr>
        <w:t>:</w:t>
      </w:r>
    </w:p>
    <w:p w14:paraId="56D1DB3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   Household:</w:t>
      </w:r>
    </w:p>
    <w:p w14:paraId="4BD3F99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3     </w:t>
      </w:r>
      <w:proofErr w:type="spellStart"/>
      <w:r w:rsidRPr="003F1F2E">
        <w:rPr>
          <w:rFonts w:ascii="Courier New" w:hAnsi="Courier New" w:cs="Courier New"/>
          <w:color w:val="000000"/>
          <w:sz w:val="20"/>
        </w:rPr>
        <w:t>required</w:t>
      </w:r>
      <w:proofErr w:type="spellEnd"/>
      <w:r w:rsidRPr="003F1F2E">
        <w:rPr>
          <w:rFonts w:ascii="Courier New" w:hAnsi="Courier New" w:cs="Courier New"/>
          <w:color w:val="000000"/>
          <w:sz w:val="20"/>
        </w:rPr>
        <w:t>:</w:t>
      </w:r>
    </w:p>
    <w:p w14:paraId="1E1BE90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4       - </w:t>
      </w:r>
      <w:proofErr w:type="spellStart"/>
      <w:r w:rsidRPr="003F1F2E">
        <w:rPr>
          <w:rFonts w:ascii="Courier New" w:hAnsi="Courier New" w:cs="Courier New"/>
          <w:color w:val="000000"/>
          <w:sz w:val="20"/>
        </w:rPr>
        <w:t>name</w:t>
      </w:r>
      <w:proofErr w:type="spellEnd"/>
    </w:p>
    <w:p w14:paraId="2FC8A2F1"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5     </w:t>
      </w:r>
      <w:proofErr w:type="spellStart"/>
      <w:r w:rsidRPr="003F1F2E">
        <w:rPr>
          <w:rFonts w:ascii="Courier New" w:hAnsi="Courier New" w:cs="Courier New"/>
          <w:color w:val="000000"/>
          <w:sz w:val="20"/>
        </w:rPr>
        <w:t>properties</w:t>
      </w:r>
      <w:proofErr w:type="spellEnd"/>
      <w:r w:rsidRPr="003F1F2E">
        <w:rPr>
          <w:rFonts w:ascii="Courier New" w:hAnsi="Courier New" w:cs="Courier New"/>
          <w:color w:val="000000"/>
          <w:sz w:val="20"/>
        </w:rPr>
        <w:t>:</w:t>
      </w:r>
    </w:p>
    <w:p w14:paraId="3F1FBDC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6       id:</w:t>
      </w:r>
    </w:p>
    <w:p w14:paraId="3FBF9CE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7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Household</w:t>
      </w:r>
      <w:proofErr w:type="spellEnd"/>
      <w:r w:rsidRPr="003F1F2E">
        <w:rPr>
          <w:rFonts w:ascii="Courier New" w:hAnsi="Courier New" w:cs="Courier New"/>
          <w:color w:val="000000"/>
          <w:sz w:val="20"/>
        </w:rPr>
        <w:t xml:space="preserve"> Id </w:t>
      </w:r>
      <w:proofErr w:type="spellStart"/>
      <w:r w:rsidRPr="003F1F2E">
        <w:rPr>
          <w:rFonts w:ascii="Courier New" w:hAnsi="Courier New" w:cs="Courier New"/>
          <w:color w:val="000000"/>
          <w:sz w:val="20"/>
        </w:rPr>
        <w:t>providing</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uniqueness</w:t>
      </w:r>
      <w:proofErr w:type="spellEnd"/>
      <w:r w:rsidRPr="003F1F2E">
        <w:rPr>
          <w:rFonts w:ascii="Courier New" w:hAnsi="Courier New" w:cs="Courier New"/>
          <w:color w:val="000000"/>
          <w:sz w:val="20"/>
        </w:rPr>
        <w:t xml:space="preserve"> in </w:t>
      </w:r>
      <w:proofErr w:type="spellStart"/>
      <w:r w:rsidRPr="003F1F2E">
        <w:rPr>
          <w:rFonts w:ascii="Courier New" w:hAnsi="Courier New" w:cs="Courier New"/>
          <w:color w:val="000000"/>
          <w:sz w:val="20"/>
        </w:rPr>
        <w:t>database</w:t>
      </w:r>
      <w:proofErr w:type="spellEnd"/>
    </w:p>
    <w:p w14:paraId="34F2690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8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52B45D6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9         </w:t>
      </w:r>
      <w:proofErr w:type="spellStart"/>
      <w:r w:rsidRPr="003F1F2E">
        <w:rPr>
          <w:rFonts w:ascii="Courier New" w:hAnsi="Courier New" w:cs="Courier New"/>
          <w:color w:val="000000"/>
          <w:sz w:val="20"/>
        </w:rPr>
        <w:t>readOnly</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true</w:t>
      </w:r>
      <w:proofErr w:type="spellEnd"/>
    </w:p>
    <w:p w14:paraId="6C7112A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10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w:t>
      </w:r>
    </w:p>
    <w:p w14:paraId="48E5C518"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11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of the </w:t>
      </w:r>
      <w:proofErr w:type="spellStart"/>
      <w:r w:rsidRPr="003F1F2E">
        <w:rPr>
          <w:rFonts w:ascii="Courier New" w:hAnsi="Courier New" w:cs="Courier New"/>
          <w:color w:val="000000"/>
          <w:sz w:val="20"/>
        </w:rPr>
        <w:t>household</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doesn't</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have</w:t>
      </w:r>
      <w:proofErr w:type="spellEnd"/>
      <w:r w:rsidRPr="003F1F2E">
        <w:rPr>
          <w:rFonts w:ascii="Courier New" w:hAnsi="Courier New" w:cs="Courier New"/>
          <w:color w:val="000000"/>
          <w:sz w:val="20"/>
        </w:rPr>
        <w:t xml:space="preserve"> to be </w:t>
      </w:r>
      <w:proofErr w:type="spellStart"/>
      <w:r w:rsidRPr="003F1F2E">
        <w:rPr>
          <w:rFonts w:ascii="Courier New" w:hAnsi="Courier New" w:cs="Courier New"/>
          <w:color w:val="000000"/>
          <w:sz w:val="20"/>
        </w:rPr>
        <w:t>unique</w:t>
      </w:r>
      <w:proofErr w:type="spellEnd"/>
    </w:p>
    <w:p w14:paraId="31C7128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12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3D1F3CC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13        </w:t>
      </w:r>
      <w:proofErr w:type="spellStart"/>
      <w:r w:rsidRPr="003F1F2E">
        <w:rPr>
          <w:rFonts w:ascii="Courier New" w:hAnsi="Courier New" w:cs="Courier New"/>
          <w:color w:val="000000"/>
          <w:sz w:val="20"/>
        </w:rPr>
        <w:t>maxLength</w:t>
      </w:r>
      <w:proofErr w:type="spellEnd"/>
      <w:r w:rsidRPr="003F1F2E">
        <w:rPr>
          <w:rFonts w:ascii="Courier New" w:hAnsi="Courier New" w:cs="Courier New"/>
          <w:color w:val="000000"/>
          <w:sz w:val="20"/>
        </w:rPr>
        <w:t>: 20</w:t>
      </w:r>
    </w:p>
    <w:p w14:paraId="726AA548"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14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w:t>
      </w:r>
    </w:p>
    <w:p w14:paraId="0053ADF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15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of a household</w:t>
      </w:r>
    </w:p>
    <w:p w14:paraId="2545013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noProof/>
          <w:color w:val="000000"/>
          <w:sz w:val="20"/>
        </w:rPr>
      </w:pPr>
      <w:r w:rsidRPr="003F1F2E">
        <w:rPr>
          <w:rFonts w:ascii="Courier New" w:hAnsi="Courier New" w:cs="Courier New"/>
          <w:color w:val="000000"/>
          <w:sz w:val="20"/>
        </w:rPr>
        <w:t xml:space="preserve">16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634D89A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 xml:space="preserve">17        </w:t>
      </w:r>
      <w:proofErr w:type="spellStart"/>
      <w:r w:rsidRPr="003F1F2E">
        <w:rPr>
          <w:rFonts w:ascii="Courier New" w:hAnsi="Courier New" w:cs="Courier New"/>
          <w:color w:val="000000"/>
          <w:sz w:val="20"/>
        </w:rPr>
        <w:t>maxLength</w:t>
      </w:r>
      <w:proofErr w:type="spellEnd"/>
      <w:r w:rsidRPr="003F1F2E">
        <w:rPr>
          <w:rFonts w:ascii="Courier New" w:hAnsi="Courier New" w:cs="Courier New"/>
          <w:color w:val="000000"/>
          <w:sz w:val="20"/>
        </w:rPr>
        <w:t>: 250</w:t>
      </w:r>
    </w:p>
    <w:p w14:paraId="22D1EE7B" w14:textId="77777777" w:rsidR="00053F8E" w:rsidRPr="003F1F2E" w:rsidRDefault="00053F8E" w:rsidP="00887B0A">
      <w:pPr>
        <w:pStyle w:val="Tekstpods"/>
      </w:pPr>
    </w:p>
    <w:p w14:paraId="7755B14C" w14:textId="77777777" w:rsidR="00435EEE" w:rsidRPr="003F1F2E" w:rsidRDefault="00435EEE" w:rsidP="00435EEE">
      <w:pPr>
        <w:pStyle w:val="Tekstpods"/>
        <w:ind w:firstLine="0"/>
      </w:pPr>
    </w:p>
    <w:p w14:paraId="521A4F2E" w14:textId="507F8DD1" w:rsidR="00435EEE" w:rsidRDefault="00435EEE" w:rsidP="00435EEE">
      <w:pPr>
        <w:pStyle w:val="Nagwek2"/>
        <w:rPr>
          <w:noProof/>
        </w:rPr>
      </w:pPr>
      <w:r w:rsidRPr="003F1F2E">
        <w:rPr>
          <w:noProof/>
        </w:rPr>
        <w:t>Aplikacja kliencka</w:t>
      </w:r>
    </w:p>
    <w:p w14:paraId="48705FF8" w14:textId="12370117" w:rsidR="00007413" w:rsidRPr="00007413" w:rsidRDefault="00007413" w:rsidP="00007413">
      <w:pPr>
        <w:pStyle w:val="Tekstpods"/>
      </w:pPr>
      <w:r w:rsidRPr="00007413">
        <w:t xml:space="preserve">Wygląd całego projektu napisany został </w:t>
      </w:r>
      <w:r>
        <w:t>z wykorzystaniem</w:t>
      </w:r>
      <w:r w:rsidRPr="00007413">
        <w:t xml:space="preserve"> </w:t>
      </w:r>
      <w:proofErr w:type="spellStart"/>
      <w:r w:rsidRPr="00007413">
        <w:t>framework’u</w:t>
      </w:r>
      <w:proofErr w:type="spellEnd"/>
      <w:r w:rsidRPr="00007413">
        <w:t xml:space="preserve"> </w:t>
      </w:r>
      <w:proofErr w:type="spellStart"/>
      <w:r w:rsidRPr="00007413">
        <w:t>Angular</w:t>
      </w:r>
      <w:proofErr w:type="spellEnd"/>
      <w:r w:rsidRPr="00007413">
        <w:t xml:space="preserve">. Większość gotowych komponentów interfejsu takie jak przyciski, tablice, czy wyskakujące okna zostały wzięte z biblioteki </w:t>
      </w:r>
      <w:proofErr w:type="spellStart"/>
      <w:r w:rsidRPr="00007413">
        <w:t>Angular</w:t>
      </w:r>
      <w:proofErr w:type="spellEnd"/>
      <w:r w:rsidRPr="00007413">
        <w:t xml:space="preserve"> </w:t>
      </w:r>
      <w:proofErr w:type="spellStart"/>
      <w:r w:rsidRPr="00007413">
        <w:t>Material</w:t>
      </w:r>
      <w:proofErr w:type="spellEnd"/>
      <w:r w:rsidRPr="00007413">
        <w:t xml:space="preserve"> [8]. Komponenty te są proste w obsłudze, posiadają dobrą dokumentację, a zarazem ogromne możliwości. Wszystkie elementy były jednak zmieniane, by dopasować się motywem kolorystycznym do reszty strony. Kolory oraz właściwości poszczególnych elementów programu ustalane były w plikach z </w:t>
      </w:r>
      <w:r w:rsidRPr="00007413">
        <w:lastRenderedPageBreak/>
        <w:t xml:space="preserve">rozszerzeniem </w:t>
      </w:r>
      <w:proofErr w:type="spellStart"/>
      <w:r w:rsidRPr="00007413">
        <w:t>scss</w:t>
      </w:r>
      <w:proofErr w:type="spellEnd"/>
      <w:r w:rsidRPr="00007413">
        <w:t xml:space="preserve">. Jest to rozszerzenie klasycznych </w:t>
      </w:r>
      <w:proofErr w:type="spellStart"/>
      <w:r w:rsidRPr="00007413">
        <w:t>pliów</w:t>
      </w:r>
      <w:proofErr w:type="spellEnd"/>
      <w:r w:rsidRPr="00007413">
        <w:t xml:space="preserve"> CSS o dodatkowe </w:t>
      </w:r>
      <w:r>
        <w:t>funkcjonalności</w:t>
      </w:r>
      <w:r w:rsidRPr="00007413">
        <w:t xml:space="preserve">, natomiast składnia pozostaje ta sama.  Cała struktura strony opisywana jest przez pliki HTML, natomiast skrypty tworzone są w </w:t>
      </w:r>
      <w:proofErr w:type="spellStart"/>
      <w:r w:rsidRPr="00007413">
        <w:t>TypeScript</w:t>
      </w:r>
      <w:proofErr w:type="spellEnd"/>
      <w:r w:rsidRPr="00007413">
        <w:t xml:space="preserve">, jako że jest to obowiązkowy format plików od wersji </w:t>
      </w:r>
      <w:proofErr w:type="spellStart"/>
      <w:r w:rsidRPr="00007413">
        <w:t>Angular</w:t>
      </w:r>
      <w:proofErr w:type="spellEnd"/>
      <w:r w:rsidRPr="00007413">
        <w:t xml:space="preserve"> 2. Aplikacja podzielona jest na </w:t>
      </w:r>
      <w:r>
        <w:t>następujące komponenty:</w:t>
      </w:r>
    </w:p>
    <w:p w14:paraId="407A451C" w14:textId="77777777" w:rsidR="003F1F2E" w:rsidRPr="003F1F2E" w:rsidRDefault="003F1F2E" w:rsidP="00007413">
      <w:pPr>
        <w:pStyle w:val="Tekstpods"/>
        <w:numPr>
          <w:ilvl w:val="0"/>
          <w:numId w:val="34"/>
        </w:numPr>
      </w:pPr>
      <w:proofErr w:type="spellStart"/>
      <w:r w:rsidRPr="003F1F2E">
        <w:t>Account</w:t>
      </w:r>
      <w:proofErr w:type="spellEnd"/>
      <w:r w:rsidRPr="003F1F2E">
        <w:t xml:space="preserve"> – odpowiada za widok edycji danych.</w:t>
      </w:r>
    </w:p>
    <w:p w14:paraId="637B8EE6" w14:textId="1C5D6942" w:rsidR="003F1F2E" w:rsidRDefault="003F1F2E" w:rsidP="003F1F2E">
      <w:pPr>
        <w:pStyle w:val="Tekstpods"/>
        <w:numPr>
          <w:ilvl w:val="0"/>
          <w:numId w:val="34"/>
        </w:numPr>
      </w:pPr>
      <w:proofErr w:type="spellStart"/>
      <w:r w:rsidRPr="003F1F2E">
        <w:t>Calendar</w:t>
      </w:r>
      <w:proofErr w:type="spellEnd"/>
      <w:r w:rsidRPr="003F1F2E">
        <w:t xml:space="preserve"> – komponent odpowiadający za </w:t>
      </w:r>
      <w:proofErr w:type="spellStart"/>
      <w:r w:rsidR="00007413">
        <w:t>f</w:t>
      </w:r>
      <w:r w:rsidRPr="003F1F2E">
        <w:t>kalendarz</w:t>
      </w:r>
      <w:proofErr w:type="spellEnd"/>
      <w:r w:rsidRPr="003F1F2E">
        <w:t xml:space="preserve"> oraz wydarzenia z nim związane. Do stworzenia kalendarza została wykorzystana biblioteka </w:t>
      </w:r>
      <w:proofErr w:type="spellStart"/>
      <w:r w:rsidRPr="003F1F2E">
        <w:t>angular-calendar</w:t>
      </w:r>
      <w:proofErr w:type="spellEnd"/>
      <w:r w:rsidRPr="003F1F2E">
        <w:t>, która znacząco przyśpieszyła proces implementacji</w:t>
      </w:r>
      <w:r>
        <w:t xml:space="preserve"> [</w:t>
      </w:r>
      <w:hyperlink w:anchor="_Bibliografia" w:history="1">
        <w:r w:rsidRPr="003F1F2E">
          <w:rPr>
            <w:rStyle w:val="Hipercze"/>
          </w:rPr>
          <w:t>8</w:t>
        </w:r>
      </w:hyperlink>
      <w:r>
        <w:t>]. Wadą takiego rozwiązania była sztywno ustalony sposób użycia i małe możliwości modyfikacji.</w:t>
      </w:r>
    </w:p>
    <w:p w14:paraId="6E48A6FE" w14:textId="77777777" w:rsidR="00BB6357" w:rsidRDefault="003F1F2E" w:rsidP="003F1F2E">
      <w:pPr>
        <w:pStyle w:val="Tekstpods"/>
        <w:numPr>
          <w:ilvl w:val="0"/>
          <w:numId w:val="34"/>
        </w:numPr>
      </w:pPr>
      <w:proofErr w:type="spellStart"/>
      <w:r>
        <w:t>Checklists</w:t>
      </w:r>
      <w:proofErr w:type="spellEnd"/>
      <w:r>
        <w:t xml:space="preserve"> </w:t>
      </w:r>
      <w:r w:rsidR="00085BA9">
        <w:t>–</w:t>
      </w:r>
      <w:r>
        <w:t xml:space="preserve"> </w:t>
      </w:r>
      <w:r w:rsidR="00085BA9">
        <w:t xml:space="preserve">panel zarządzania listami. Zawiera w sobie również komponent </w:t>
      </w:r>
      <w:proofErr w:type="spellStart"/>
      <w:r w:rsidR="00085BA9">
        <w:t>AddChecklistDialog</w:t>
      </w:r>
      <w:proofErr w:type="spellEnd"/>
      <w:r w:rsidR="00085BA9">
        <w:t>, który jest oknem dialogowym służącym do dodawania nowej listy</w:t>
      </w:r>
      <w:r w:rsidR="00BB6357">
        <w:t xml:space="preserve"> przedstawione na rysunku 14.</w:t>
      </w:r>
    </w:p>
    <w:p w14:paraId="172AC8CA" w14:textId="0DC291E5" w:rsidR="003F1F2E" w:rsidRDefault="00BB6357" w:rsidP="003F1F2E">
      <w:pPr>
        <w:pStyle w:val="Tekstpods"/>
        <w:numPr>
          <w:ilvl w:val="0"/>
          <w:numId w:val="34"/>
        </w:numPr>
      </w:pPr>
      <w:proofErr w:type="spellStart"/>
      <w:r>
        <w:t>Header</w:t>
      </w:r>
      <w:proofErr w:type="spellEnd"/>
      <w:r>
        <w:t xml:space="preserve"> – nagłówek całej aplikacji, jest widoczny w każdym widoku i odpowiada za nawigacje. Składa się on głównie z napisów parametrem </w:t>
      </w:r>
      <w:proofErr w:type="spellStart"/>
      <w:r>
        <w:t>routerLink</w:t>
      </w:r>
      <w:proofErr w:type="spellEnd"/>
      <w:r>
        <w:t xml:space="preserve">, które przenoszą użytkownika we wskazane miejsce np. &lt;a </w:t>
      </w:r>
      <w:proofErr w:type="spellStart"/>
      <w:r>
        <w:t>routerLink</w:t>
      </w:r>
      <w:proofErr w:type="spellEnd"/>
      <w:r>
        <w:t>=”/notes”&gt;Notes&lt;/a&gt;. Jest to tekst, który po naciśnięciu przenosi do zakładki z notatkami.</w:t>
      </w:r>
    </w:p>
    <w:p w14:paraId="37828DAE" w14:textId="0EE0DF0F" w:rsidR="00BB6357" w:rsidRDefault="00BB6357" w:rsidP="00BB6357">
      <w:pPr>
        <w:pStyle w:val="Tekstpods"/>
        <w:numPr>
          <w:ilvl w:val="0"/>
          <w:numId w:val="34"/>
        </w:numPr>
      </w:pPr>
      <w:proofErr w:type="spellStart"/>
      <w:r>
        <w:t>Households</w:t>
      </w:r>
      <w:proofErr w:type="spellEnd"/>
      <w:r>
        <w:t xml:space="preserve"> – główny komponent do zarządzania domostwem. Składa on się z kilku mniejszych części:</w:t>
      </w:r>
    </w:p>
    <w:p w14:paraId="323AE786" w14:textId="77777777" w:rsidR="00BB6357" w:rsidRDefault="00BB6357" w:rsidP="00BB6357">
      <w:pPr>
        <w:pStyle w:val="Tekstpods"/>
        <w:numPr>
          <w:ilvl w:val="0"/>
          <w:numId w:val="49"/>
        </w:numPr>
      </w:pPr>
      <w:proofErr w:type="spellStart"/>
      <w:r>
        <w:t>NewHousehold</w:t>
      </w:r>
      <w:proofErr w:type="spellEnd"/>
      <w:r>
        <w:t xml:space="preserve"> – widok tworzenia nowego domostwa, rysunek 6</w:t>
      </w:r>
    </w:p>
    <w:p w14:paraId="22798207" w14:textId="77777777" w:rsidR="00BB6357" w:rsidRDefault="00CC7136" w:rsidP="00BB6357">
      <w:pPr>
        <w:pStyle w:val="Tekstpods"/>
        <w:numPr>
          <w:ilvl w:val="0"/>
          <w:numId w:val="49"/>
        </w:numPr>
      </w:pPr>
      <w:proofErr w:type="spellStart"/>
      <w:r>
        <w:t>Join</w:t>
      </w:r>
      <w:r w:rsidR="00BB6357">
        <w:t>Household</w:t>
      </w:r>
      <w:proofErr w:type="spellEnd"/>
      <w:r w:rsidR="00BB6357">
        <w:t xml:space="preserve"> – widok </w:t>
      </w:r>
      <w:r>
        <w:t>dołączania do już istniejącego domostwa, rysunek 7</w:t>
      </w:r>
    </w:p>
    <w:p w14:paraId="1FAD3266" w14:textId="0C6C580B" w:rsidR="00CC7136" w:rsidRDefault="00CC7136" w:rsidP="00BB6357">
      <w:pPr>
        <w:pStyle w:val="Tekstpods"/>
        <w:numPr>
          <w:ilvl w:val="0"/>
          <w:numId w:val="49"/>
        </w:numPr>
      </w:pPr>
      <w:proofErr w:type="spellStart"/>
      <w:r>
        <w:t>MyHousehold</w:t>
      </w:r>
      <w:proofErr w:type="spellEnd"/>
      <w:r>
        <w:t xml:space="preserve"> – informacje o aktualnym domostwie (rysunek 8). Głównym elementem tego komponentu jest lista członków, podzielona na strony za pomocą mat-</w:t>
      </w:r>
      <w:proofErr w:type="spellStart"/>
      <w:r>
        <w:lastRenderedPageBreak/>
        <w:t>paginator’a</w:t>
      </w:r>
      <w:proofErr w:type="spellEnd"/>
      <w:r>
        <w:t xml:space="preserve">. Obok </w:t>
      </w:r>
      <w:r w:rsidR="00513AA4">
        <w:t>identyfikatora</w:t>
      </w:r>
      <w:r>
        <w:t xml:space="preserve"> stworzony jest także przycisk w kształcie kartki, umożliwiający skopiowanie </w:t>
      </w:r>
      <w:r w:rsidR="00513AA4">
        <w:t>go</w:t>
      </w:r>
      <w:r>
        <w:t xml:space="preserve"> do schowka. Kod kopiowania przedstawiony jest na listingu 3.</w:t>
      </w:r>
      <w:r w:rsidR="00513AA4">
        <w:t xml:space="preserve"> W liniach 2-7 tworzony jest obszar tekstowy, który inicjalizowany jest przez id. Kolejnym krokiem jest dodanie go do dokumentu (linia 8), wybranie go (linia 9 i 10), a następnie wykonanie komendy </w:t>
      </w:r>
      <w:proofErr w:type="spellStart"/>
      <w:r w:rsidR="00513AA4">
        <w:t>copy</w:t>
      </w:r>
      <w:proofErr w:type="spellEnd"/>
      <w:r w:rsidR="00513AA4">
        <w:t xml:space="preserve">. Po operacji, blok tekstu jest usuwany.  </w:t>
      </w:r>
    </w:p>
    <w:p w14:paraId="349C1BF6" w14:textId="63E98DD9" w:rsidR="00CC7136" w:rsidRDefault="00CC7136" w:rsidP="00CC7136">
      <w:pPr>
        <w:pStyle w:val="Tekstpods"/>
      </w:pPr>
    </w:p>
    <w:p w14:paraId="11F3A3BD" w14:textId="4ADD3E56" w:rsidR="00CC7136" w:rsidRDefault="00CC7136" w:rsidP="00CC7136">
      <w:pPr>
        <w:pStyle w:val="Tekstpods"/>
      </w:pPr>
    </w:p>
    <w:p w14:paraId="24AD3752" w14:textId="2430029B" w:rsidR="00CC7136" w:rsidRDefault="00CC7136" w:rsidP="00CC7136">
      <w:pPr>
        <w:pStyle w:val="Tekstpods"/>
      </w:pPr>
    </w:p>
    <w:p w14:paraId="1BEFBE60" w14:textId="5767274A" w:rsidR="00CC7136" w:rsidRDefault="00CC7136" w:rsidP="000C6D8C">
      <w:pPr>
        <w:pStyle w:val="Tekstpods"/>
        <w:ind w:firstLine="0"/>
      </w:pPr>
    </w:p>
    <w:p w14:paraId="2B5B277D" w14:textId="15CBF8AE" w:rsidR="00CC7136" w:rsidRPr="00CC7136" w:rsidRDefault="00CC7136" w:rsidP="00CC7136">
      <w:pPr>
        <w:pStyle w:val="Tekstpods"/>
        <w:ind w:firstLine="0"/>
        <w:rPr>
          <w:i/>
          <w:iCs/>
        </w:rPr>
      </w:pPr>
      <w:r w:rsidRPr="00CC7136">
        <w:t xml:space="preserve">Listing 3 </w:t>
      </w:r>
      <w:r w:rsidRPr="00CC7136">
        <w:rPr>
          <w:i/>
          <w:iCs/>
        </w:rPr>
        <w:t xml:space="preserve">Kod kopiowania </w:t>
      </w:r>
      <w:r w:rsidR="00513AA4">
        <w:rPr>
          <w:i/>
          <w:iCs/>
        </w:rPr>
        <w:t>tekstu</w:t>
      </w:r>
      <w:r w:rsidRPr="00CC7136">
        <w:rPr>
          <w:i/>
          <w:iCs/>
        </w:rPr>
        <w:t xml:space="preserve"> d</w:t>
      </w:r>
      <w:r>
        <w:rPr>
          <w:i/>
          <w:iCs/>
        </w:rPr>
        <w:t>o schowka</w:t>
      </w:r>
    </w:p>
    <w:p w14:paraId="227A8A0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   </w:t>
      </w:r>
      <w:proofErr w:type="spellStart"/>
      <w:r w:rsidRPr="00CC7136">
        <w:rPr>
          <w:rFonts w:ascii="Courier New" w:hAnsi="Courier New" w:cs="Courier New"/>
          <w:color w:val="000000"/>
          <w:sz w:val="20"/>
          <w:lang w:val="en-US"/>
        </w:rPr>
        <w:t>copyId</w:t>
      </w:r>
      <w:proofErr w:type="spellEnd"/>
      <w:r w:rsidRPr="00CC7136">
        <w:rPr>
          <w:rFonts w:ascii="Courier New" w:hAnsi="Courier New" w:cs="Courier New"/>
          <w:color w:val="000000"/>
          <w:sz w:val="20"/>
          <w:lang w:val="en-US"/>
        </w:rPr>
        <w:t>(id: string) {</w:t>
      </w:r>
    </w:p>
    <w:p w14:paraId="520EEF3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2     const </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 xml:space="preserve"> = </w:t>
      </w:r>
      <w:proofErr w:type="spellStart"/>
      <w:r w:rsidRPr="00CC7136">
        <w:rPr>
          <w:rFonts w:ascii="Courier New" w:hAnsi="Courier New" w:cs="Courier New"/>
          <w:color w:val="000000"/>
          <w:sz w:val="20"/>
          <w:lang w:val="en-US"/>
        </w:rPr>
        <w:t>document.createElement</w:t>
      </w:r>
      <w:proofErr w:type="spell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textarea</w:t>
      </w:r>
      <w:proofErr w:type="spellEnd"/>
      <w:r w:rsidRPr="00CC7136">
        <w:rPr>
          <w:rFonts w:ascii="Courier New" w:hAnsi="Courier New" w:cs="Courier New"/>
          <w:color w:val="000000"/>
          <w:sz w:val="20"/>
          <w:lang w:val="en-US"/>
        </w:rPr>
        <w:t>');</w:t>
      </w:r>
    </w:p>
    <w:p w14:paraId="21FCBAD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3     </w:t>
      </w:r>
      <w:proofErr w:type="spellStart"/>
      <w:r w:rsidRPr="00CC7136">
        <w:rPr>
          <w:rFonts w:ascii="Courier New" w:hAnsi="Courier New" w:cs="Courier New"/>
          <w:color w:val="000000"/>
          <w:sz w:val="20"/>
          <w:lang w:val="en-US"/>
        </w:rPr>
        <w:t>selBox.style.position</w:t>
      </w:r>
      <w:proofErr w:type="spellEnd"/>
      <w:r w:rsidRPr="00CC7136">
        <w:rPr>
          <w:rFonts w:ascii="Courier New" w:hAnsi="Courier New" w:cs="Courier New"/>
          <w:color w:val="000000"/>
          <w:sz w:val="20"/>
          <w:lang w:val="en-US"/>
        </w:rPr>
        <w:t xml:space="preserve"> = 'fixed';</w:t>
      </w:r>
    </w:p>
    <w:p w14:paraId="7797E4F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4     </w:t>
      </w:r>
      <w:proofErr w:type="spellStart"/>
      <w:r w:rsidRPr="00CC7136">
        <w:rPr>
          <w:rFonts w:ascii="Courier New" w:hAnsi="Courier New" w:cs="Courier New"/>
          <w:color w:val="000000"/>
          <w:sz w:val="20"/>
          <w:lang w:val="en-US"/>
        </w:rPr>
        <w:t>selBox.style.left</w:t>
      </w:r>
      <w:proofErr w:type="spellEnd"/>
      <w:r w:rsidRPr="00CC7136">
        <w:rPr>
          <w:rFonts w:ascii="Courier New" w:hAnsi="Courier New" w:cs="Courier New"/>
          <w:color w:val="000000"/>
          <w:sz w:val="20"/>
          <w:lang w:val="en-US"/>
        </w:rPr>
        <w:t xml:space="preserve"> = '0';</w:t>
      </w:r>
    </w:p>
    <w:p w14:paraId="1937363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5     </w:t>
      </w:r>
      <w:proofErr w:type="spellStart"/>
      <w:r w:rsidRPr="00CC7136">
        <w:rPr>
          <w:rFonts w:ascii="Courier New" w:hAnsi="Courier New" w:cs="Courier New"/>
          <w:color w:val="000000"/>
          <w:sz w:val="20"/>
          <w:lang w:val="en-US"/>
        </w:rPr>
        <w:t>selBox.style.top</w:t>
      </w:r>
      <w:proofErr w:type="spellEnd"/>
      <w:r w:rsidRPr="00CC7136">
        <w:rPr>
          <w:rFonts w:ascii="Courier New" w:hAnsi="Courier New" w:cs="Courier New"/>
          <w:color w:val="000000"/>
          <w:sz w:val="20"/>
          <w:lang w:val="en-US"/>
        </w:rPr>
        <w:t xml:space="preserve"> = '0';</w:t>
      </w:r>
    </w:p>
    <w:p w14:paraId="762894A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6     </w:t>
      </w:r>
      <w:proofErr w:type="spellStart"/>
      <w:r w:rsidRPr="00CC7136">
        <w:rPr>
          <w:rFonts w:ascii="Courier New" w:hAnsi="Courier New" w:cs="Courier New"/>
          <w:color w:val="000000"/>
          <w:sz w:val="20"/>
          <w:lang w:val="en-US"/>
        </w:rPr>
        <w:t>selBox.style.opacity</w:t>
      </w:r>
      <w:proofErr w:type="spellEnd"/>
      <w:r w:rsidRPr="00CC7136">
        <w:rPr>
          <w:rFonts w:ascii="Courier New" w:hAnsi="Courier New" w:cs="Courier New"/>
          <w:color w:val="000000"/>
          <w:sz w:val="20"/>
          <w:lang w:val="en-US"/>
        </w:rPr>
        <w:t xml:space="preserve"> = '0';</w:t>
      </w:r>
    </w:p>
    <w:p w14:paraId="0DDBCA59" w14:textId="727330FE"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7     </w:t>
      </w:r>
      <w:proofErr w:type="spellStart"/>
      <w:r w:rsidRPr="00CC7136">
        <w:rPr>
          <w:rFonts w:ascii="Courier New" w:hAnsi="Courier New" w:cs="Courier New"/>
          <w:color w:val="000000"/>
          <w:sz w:val="20"/>
          <w:lang w:val="en-US"/>
        </w:rPr>
        <w:t>selBox.value</w:t>
      </w:r>
      <w:proofErr w:type="spellEnd"/>
      <w:r w:rsidRPr="00CC7136">
        <w:rPr>
          <w:rFonts w:ascii="Courier New" w:hAnsi="Courier New" w:cs="Courier New"/>
          <w:color w:val="000000"/>
          <w:sz w:val="20"/>
          <w:lang w:val="en-US"/>
        </w:rPr>
        <w:t xml:space="preserve"> = id;</w:t>
      </w:r>
    </w:p>
    <w:p w14:paraId="482B7037"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43EE7F9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8     </w:t>
      </w:r>
      <w:proofErr w:type="spellStart"/>
      <w:r w:rsidRPr="00CC7136">
        <w:rPr>
          <w:rFonts w:ascii="Courier New" w:hAnsi="Courier New" w:cs="Courier New"/>
          <w:color w:val="000000"/>
          <w:sz w:val="20"/>
          <w:lang w:val="en-US"/>
        </w:rPr>
        <w:t>document.body.appendChild</w:t>
      </w:r>
      <w:proofErr w:type="spell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w:t>
      </w:r>
    </w:p>
    <w:p w14:paraId="2FA193BB"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9     </w:t>
      </w:r>
      <w:proofErr w:type="spellStart"/>
      <w:r w:rsidRPr="00CC7136">
        <w:rPr>
          <w:rFonts w:ascii="Courier New" w:hAnsi="Courier New" w:cs="Courier New"/>
          <w:color w:val="000000"/>
          <w:sz w:val="20"/>
          <w:lang w:val="en-US"/>
        </w:rPr>
        <w:t>selBox.focus</w:t>
      </w:r>
      <w:proofErr w:type="spellEnd"/>
      <w:r w:rsidRPr="00CC7136">
        <w:rPr>
          <w:rFonts w:ascii="Courier New" w:hAnsi="Courier New" w:cs="Courier New"/>
          <w:color w:val="000000"/>
          <w:sz w:val="20"/>
          <w:lang w:val="en-US"/>
        </w:rPr>
        <w:t>();</w:t>
      </w:r>
    </w:p>
    <w:p w14:paraId="64AD3889" w14:textId="457CD635"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10    </w:t>
      </w:r>
      <w:proofErr w:type="spellStart"/>
      <w:r w:rsidRPr="00CC7136">
        <w:rPr>
          <w:rFonts w:ascii="Courier New" w:hAnsi="Courier New" w:cs="Courier New"/>
          <w:color w:val="000000"/>
          <w:sz w:val="20"/>
          <w:lang w:val="en-US"/>
        </w:rPr>
        <w:t>selBox.select</w:t>
      </w:r>
      <w:proofErr w:type="spellEnd"/>
      <w:r w:rsidRPr="00CC7136">
        <w:rPr>
          <w:rFonts w:ascii="Courier New" w:hAnsi="Courier New" w:cs="Courier New"/>
          <w:color w:val="000000"/>
          <w:sz w:val="20"/>
          <w:lang w:val="en-US"/>
        </w:rPr>
        <w:t>();</w:t>
      </w:r>
    </w:p>
    <w:p w14:paraId="61327C21"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645EC42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11    </w:t>
      </w:r>
      <w:proofErr w:type="spellStart"/>
      <w:r w:rsidRPr="00CC7136">
        <w:rPr>
          <w:rFonts w:ascii="Courier New" w:hAnsi="Courier New" w:cs="Courier New"/>
          <w:color w:val="000000"/>
          <w:sz w:val="20"/>
          <w:lang w:val="en-US"/>
        </w:rPr>
        <w:t>document.execCommand</w:t>
      </w:r>
      <w:proofErr w:type="spellEnd"/>
      <w:r w:rsidRPr="00CC7136">
        <w:rPr>
          <w:rFonts w:ascii="Courier New" w:hAnsi="Courier New" w:cs="Courier New"/>
          <w:color w:val="000000"/>
          <w:sz w:val="20"/>
          <w:lang w:val="en-US"/>
        </w:rPr>
        <w:t>('copy');</w:t>
      </w:r>
    </w:p>
    <w:p w14:paraId="2298B51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CC7136">
        <w:rPr>
          <w:rFonts w:ascii="Courier New" w:hAnsi="Courier New" w:cs="Courier New"/>
          <w:color w:val="000000"/>
          <w:sz w:val="20"/>
        </w:rPr>
        <w:t xml:space="preserve">12    </w:t>
      </w:r>
      <w:proofErr w:type="spellStart"/>
      <w:r w:rsidRPr="00CC7136">
        <w:rPr>
          <w:rFonts w:ascii="Courier New" w:hAnsi="Courier New" w:cs="Courier New"/>
          <w:color w:val="000000"/>
          <w:sz w:val="20"/>
        </w:rPr>
        <w:t>document.body.removeChild</w:t>
      </w:r>
      <w:proofErr w:type="spellEnd"/>
      <w:r w:rsidRPr="00CC7136">
        <w:rPr>
          <w:rFonts w:ascii="Courier New" w:hAnsi="Courier New" w:cs="Courier New"/>
          <w:color w:val="000000"/>
          <w:sz w:val="20"/>
        </w:rPr>
        <w:t>(</w:t>
      </w:r>
      <w:proofErr w:type="spellStart"/>
      <w:r w:rsidRPr="00CC7136">
        <w:rPr>
          <w:rFonts w:ascii="Courier New" w:hAnsi="Courier New" w:cs="Courier New"/>
          <w:color w:val="000000"/>
          <w:sz w:val="20"/>
        </w:rPr>
        <w:t>selBox</w:t>
      </w:r>
      <w:proofErr w:type="spellEnd"/>
      <w:r w:rsidRPr="00CC7136">
        <w:rPr>
          <w:rFonts w:ascii="Courier New" w:hAnsi="Courier New" w:cs="Courier New"/>
          <w:color w:val="000000"/>
          <w:sz w:val="20"/>
        </w:rPr>
        <w:t>);</w:t>
      </w:r>
    </w:p>
    <w:p w14:paraId="5768C6F1"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CC7136">
        <w:rPr>
          <w:rFonts w:ascii="Courier New" w:hAnsi="Courier New" w:cs="Courier New"/>
          <w:color w:val="000000"/>
          <w:sz w:val="20"/>
        </w:rPr>
        <w:t>13  }</w:t>
      </w:r>
    </w:p>
    <w:p w14:paraId="01A6D84E" w14:textId="77777777" w:rsidR="00CC7136" w:rsidRDefault="00CC7136" w:rsidP="00CC7136">
      <w:pPr>
        <w:pStyle w:val="Tekstpods"/>
        <w:ind w:left="1446" w:firstLine="0"/>
      </w:pPr>
    </w:p>
    <w:p w14:paraId="3F9DB8C3" w14:textId="77777777" w:rsidR="00833CE4" w:rsidRDefault="00CC7136" w:rsidP="00833CE4">
      <w:pPr>
        <w:pStyle w:val="Tekstpods"/>
        <w:numPr>
          <w:ilvl w:val="0"/>
          <w:numId w:val="49"/>
        </w:numPr>
      </w:pPr>
      <w:proofErr w:type="spellStart"/>
      <w:r>
        <w:t>ConfirmationDialog</w:t>
      </w:r>
      <w:proofErr w:type="spellEnd"/>
      <w:r>
        <w:t xml:space="preserve"> – okno dialogowe, pojawiające się przy próbie opuszczenia </w:t>
      </w:r>
      <w:proofErr w:type="spellStart"/>
      <w:r>
        <w:t>householdu</w:t>
      </w:r>
      <w:proofErr w:type="spellEnd"/>
      <w:r w:rsidR="000C6D8C">
        <w:t xml:space="preserve">. Po potwierdzeniu chęci wyjścia z domostwa, wiadomość ta jest przesyłana do komponentu </w:t>
      </w:r>
      <w:proofErr w:type="spellStart"/>
      <w:r w:rsidR="000C6D8C">
        <w:t>MyHousehold</w:t>
      </w:r>
      <w:proofErr w:type="spellEnd"/>
      <w:r w:rsidR="000C6D8C">
        <w:t>, który przeprowadza operacj</w:t>
      </w:r>
      <w:r w:rsidR="00833CE4">
        <w:t>e opuszczenia.</w:t>
      </w:r>
    </w:p>
    <w:p w14:paraId="09EADF4C" w14:textId="165E9E36" w:rsidR="00833CE4" w:rsidRDefault="00833CE4" w:rsidP="00833CE4">
      <w:pPr>
        <w:pStyle w:val="Tekstpods"/>
        <w:numPr>
          <w:ilvl w:val="0"/>
          <w:numId w:val="34"/>
        </w:numPr>
      </w:pPr>
      <w:r>
        <w:t xml:space="preserve">Index – strona główna aplikacji, przedstawiona na rysunku 5. Zawiera ona głównie obrazki i przekierowania na odpowiednie </w:t>
      </w:r>
      <w:r>
        <w:lastRenderedPageBreak/>
        <w:t xml:space="preserve">strony. Widok został skomponowany za pomocą układu </w:t>
      </w:r>
      <w:proofErr w:type="spellStart"/>
      <w:r>
        <w:t>Grid</w:t>
      </w:r>
      <w:proofErr w:type="spellEnd"/>
      <w:r>
        <w:t>, zawierającego 2 kolumny (listing 4). Każdy obrazek jest dzięki temu tej samej wielkości i są zachowane równe odstępy pomiędzy nimi.</w:t>
      </w:r>
    </w:p>
    <w:p w14:paraId="27628E08" w14:textId="2CC8B7AC" w:rsidR="00833CE4" w:rsidRPr="00833CE4" w:rsidRDefault="00833CE4" w:rsidP="00833CE4">
      <w:pPr>
        <w:pStyle w:val="Tekstpods"/>
        <w:ind w:firstLine="0"/>
        <w:rPr>
          <w:i/>
          <w:iCs/>
        </w:rPr>
      </w:pPr>
      <w:r w:rsidRPr="00833CE4">
        <w:t xml:space="preserve">Listing 4 </w:t>
      </w:r>
      <w:r w:rsidRPr="00833CE4">
        <w:rPr>
          <w:i/>
          <w:iCs/>
        </w:rPr>
        <w:t xml:space="preserve">Układ </w:t>
      </w:r>
      <w:proofErr w:type="spellStart"/>
      <w:r w:rsidRPr="00833CE4">
        <w:rPr>
          <w:i/>
          <w:iCs/>
        </w:rPr>
        <w:t>Grid</w:t>
      </w:r>
      <w:proofErr w:type="spellEnd"/>
      <w:r w:rsidRPr="00833CE4">
        <w:rPr>
          <w:i/>
          <w:iCs/>
        </w:rPr>
        <w:t xml:space="preserve"> strony głów</w:t>
      </w:r>
      <w:r>
        <w:rPr>
          <w:i/>
          <w:iCs/>
        </w:rPr>
        <w:t>nej</w:t>
      </w:r>
    </w:p>
    <w:p w14:paraId="0E6C61DC"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3CE4">
        <w:rPr>
          <w:rFonts w:ascii="Courier New" w:hAnsi="Courier New" w:cs="Courier New"/>
          <w:color w:val="000000"/>
          <w:sz w:val="20"/>
          <w:lang w:val="en-US"/>
        </w:rPr>
        <w:t>1.grid {</w:t>
      </w:r>
    </w:p>
    <w:p w14:paraId="6EF2EF23"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3CE4">
        <w:rPr>
          <w:rFonts w:ascii="Courier New" w:hAnsi="Courier New" w:cs="Courier New"/>
          <w:color w:val="000000"/>
          <w:sz w:val="20"/>
          <w:lang w:val="en-US"/>
        </w:rPr>
        <w:t>2  display: grid;</w:t>
      </w:r>
    </w:p>
    <w:p w14:paraId="78CD1716"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3CE4">
        <w:rPr>
          <w:rFonts w:ascii="Courier New" w:hAnsi="Courier New" w:cs="Courier New"/>
          <w:color w:val="000000"/>
          <w:sz w:val="20"/>
          <w:lang w:val="en-US"/>
        </w:rPr>
        <w:t xml:space="preserve">3  grid-template-columns: auto </w:t>
      </w:r>
      <w:proofErr w:type="spellStart"/>
      <w:r w:rsidRPr="00833CE4">
        <w:rPr>
          <w:rFonts w:ascii="Courier New" w:hAnsi="Courier New" w:cs="Courier New"/>
          <w:color w:val="000000"/>
          <w:sz w:val="20"/>
          <w:lang w:val="en-US"/>
        </w:rPr>
        <w:t>auto</w:t>
      </w:r>
      <w:proofErr w:type="spellEnd"/>
      <w:r w:rsidRPr="00833CE4">
        <w:rPr>
          <w:rFonts w:ascii="Courier New" w:hAnsi="Courier New" w:cs="Courier New"/>
          <w:color w:val="000000"/>
          <w:sz w:val="20"/>
          <w:lang w:val="en-US"/>
        </w:rPr>
        <w:t>;</w:t>
      </w:r>
    </w:p>
    <w:p w14:paraId="6EFB8D1E"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3CE4">
        <w:rPr>
          <w:rFonts w:ascii="Courier New" w:hAnsi="Courier New" w:cs="Courier New"/>
          <w:color w:val="000000"/>
          <w:sz w:val="20"/>
          <w:lang w:val="en-US"/>
        </w:rPr>
        <w:t>4  height: 85vh;</w:t>
      </w:r>
    </w:p>
    <w:p w14:paraId="4361A7EB"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3CE4">
        <w:rPr>
          <w:rFonts w:ascii="Courier New" w:hAnsi="Courier New" w:cs="Courier New"/>
          <w:color w:val="000000"/>
          <w:sz w:val="20"/>
          <w:lang w:val="en-US"/>
        </w:rPr>
        <w:t>5  grid-row-gap: 20px;</w:t>
      </w:r>
    </w:p>
    <w:p w14:paraId="1473AB21"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833CE4">
        <w:rPr>
          <w:rFonts w:ascii="Courier New" w:hAnsi="Courier New" w:cs="Courier New"/>
          <w:color w:val="000000"/>
          <w:sz w:val="20"/>
        </w:rPr>
        <w:t xml:space="preserve">6  </w:t>
      </w:r>
      <w:proofErr w:type="spellStart"/>
      <w:r w:rsidRPr="00833CE4">
        <w:rPr>
          <w:rFonts w:ascii="Courier New" w:hAnsi="Courier New" w:cs="Courier New"/>
          <w:color w:val="000000"/>
          <w:sz w:val="20"/>
        </w:rPr>
        <w:t>grid</w:t>
      </w:r>
      <w:proofErr w:type="spellEnd"/>
      <w:r w:rsidRPr="00833CE4">
        <w:rPr>
          <w:rFonts w:ascii="Courier New" w:hAnsi="Courier New" w:cs="Courier New"/>
          <w:color w:val="000000"/>
          <w:sz w:val="20"/>
        </w:rPr>
        <w:t>-</w:t>
      </w:r>
      <w:proofErr w:type="spellStart"/>
      <w:r w:rsidRPr="00833CE4">
        <w:rPr>
          <w:rFonts w:ascii="Courier New" w:hAnsi="Courier New" w:cs="Courier New"/>
          <w:color w:val="000000"/>
          <w:sz w:val="20"/>
        </w:rPr>
        <w:t>column</w:t>
      </w:r>
      <w:proofErr w:type="spellEnd"/>
      <w:r w:rsidRPr="00833CE4">
        <w:rPr>
          <w:rFonts w:ascii="Courier New" w:hAnsi="Courier New" w:cs="Courier New"/>
          <w:color w:val="000000"/>
          <w:sz w:val="20"/>
        </w:rPr>
        <w:t>-gap: 20px;</w:t>
      </w:r>
    </w:p>
    <w:p w14:paraId="3478D2C7"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833CE4">
        <w:rPr>
          <w:rFonts w:ascii="Courier New" w:hAnsi="Courier New" w:cs="Courier New"/>
          <w:color w:val="000000"/>
          <w:sz w:val="20"/>
        </w:rPr>
        <w:t>7}</w:t>
      </w:r>
    </w:p>
    <w:p w14:paraId="39878C8A" w14:textId="77777777" w:rsidR="00833CE4" w:rsidRDefault="00833CE4" w:rsidP="00833CE4">
      <w:pPr>
        <w:pStyle w:val="Tekstpods"/>
      </w:pPr>
    </w:p>
    <w:p w14:paraId="74C34810" w14:textId="78BE6B1C" w:rsidR="00E954E3" w:rsidRDefault="00E954E3" w:rsidP="00E954E3">
      <w:pPr>
        <w:pStyle w:val="Tekstpods"/>
        <w:numPr>
          <w:ilvl w:val="0"/>
          <w:numId w:val="34"/>
        </w:numPr>
      </w:pPr>
      <w:r>
        <w:t xml:space="preserve">Login – komponent odpowiedzialny za logowanie użytkownika (rys.1). Widok ten jest odpowiedzialny za </w:t>
      </w:r>
      <w:proofErr w:type="spellStart"/>
      <w:r>
        <w:t>zautentykowanie</w:t>
      </w:r>
      <w:proofErr w:type="spellEnd"/>
      <w:r>
        <w:t xml:space="preserve"> użytkownika w systemie oraz zapisanie informacji w lokalnym magazynie (ang. </w:t>
      </w:r>
      <w:proofErr w:type="spellStart"/>
      <w:r>
        <w:t>Local</w:t>
      </w:r>
      <w:proofErr w:type="spellEnd"/>
      <w:r>
        <w:t xml:space="preserve"> </w:t>
      </w:r>
      <w:proofErr w:type="spellStart"/>
      <w:r>
        <w:t>storage</w:t>
      </w:r>
      <w:proofErr w:type="spellEnd"/>
      <w:r>
        <w:t xml:space="preserve">).  Przechowywane są: </w:t>
      </w:r>
      <w:proofErr w:type="spellStart"/>
      <w:r>
        <w:t>token</w:t>
      </w:r>
      <w:proofErr w:type="spellEnd"/>
      <w:r>
        <w:t xml:space="preserve"> autoryzacji, czas wygaśnięcia </w:t>
      </w:r>
      <w:proofErr w:type="spellStart"/>
      <w:r>
        <w:t>tokenu</w:t>
      </w:r>
      <w:proofErr w:type="spellEnd"/>
      <w:r>
        <w:t xml:space="preserve"> (po tym czasie użytkownik zostanie automatycznie wylogowany</w:t>
      </w:r>
      <w:r w:rsidR="00C27648">
        <w:t>), nazwa</w:t>
      </w:r>
      <w:r>
        <w:t xml:space="preserve"> użytkownika aktualnie zalogowanego oraz id </w:t>
      </w:r>
      <w:r w:rsidR="00C27648">
        <w:t>domostwa,</w:t>
      </w:r>
      <w:r>
        <w:t xml:space="preserve"> do którego uczęszcza. Ostatnia informacja jest możliwa do uzyskania przez zapytanie do serwera, lecz przez częste wykorzystanie jej, bardziej optymalne jest pozostawienie jej po stronie klienta.</w:t>
      </w:r>
    </w:p>
    <w:p w14:paraId="45495DA4" w14:textId="77777777" w:rsidR="00E954E3" w:rsidRDefault="00E954E3" w:rsidP="00E954E3">
      <w:pPr>
        <w:pStyle w:val="Tekstpods"/>
        <w:numPr>
          <w:ilvl w:val="0"/>
          <w:numId w:val="34"/>
        </w:numPr>
      </w:pPr>
      <w:r>
        <w:t>Notes – zarządzanie notatkami, przedstawione na rysunku 9. Jest to widok bardzo podobny do list, z różnicą w sposobie przedstawiania wiadomości. Tutaj również znajduje się odosobniony komponent odpowiedzialny za dodawanie nowej listy (rys.12).</w:t>
      </w:r>
    </w:p>
    <w:p w14:paraId="76EB0685" w14:textId="77777777" w:rsidR="00E954E3" w:rsidRDefault="00E954E3" w:rsidP="00E954E3">
      <w:pPr>
        <w:pStyle w:val="Tekstpods"/>
        <w:numPr>
          <w:ilvl w:val="0"/>
          <w:numId w:val="34"/>
        </w:numPr>
      </w:pPr>
      <w:r>
        <w:t xml:space="preserve">Register – formatka służąca rejestracji nowego użytkownika. Jej głównym zadaniem jest walidacja wprowadzanych danych i wyświetlanie odpowiednich błędów. Zrealizowane jest to za pomocą klasy </w:t>
      </w:r>
      <w:proofErr w:type="spellStart"/>
      <w:r>
        <w:t>FormGroup</w:t>
      </w:r>
      <w:proofErr w:type="spellEnd"/>
      <w:r>
        <w:t xml:space="preserve">, która umożliwia </w:t>
      </w:r>
      <w:r w:rsidR="00C27648">
        <w:t xml:space="preserve">rejestracje </w:t>
      </w:r>
      <w:proofErr w:type="spellStart"/>
      <w:r w:rsidR="00C27648">
        <w:t>walidatorów</w:t>
      </w:r>
      <w:proofErr w:type="spellEnd"/>
      <w:r w:rsidR="00C27648">
        <w:t xml:space="preserve"> do każdego pola osobno. Każde wejście sprawdzane jest więc w czasie rzeczywistym, przez co wiadomość o błędzie pojawia się od </w:t>
      </w:r>
      <w:r w:rsidR="00C27648">
        <w:lastRenderedPageBreak/>
        <w:t>razu. Jeśli po wprowadzonych wszystkich danych nie występuje żaden błąd, po naciśnięciu przycisku wysyłane jest zapytanie z metodą POST o dodanie nowego użytkownika. Kod 200 zwrócony z serwera oznacza, że użytkownik został pomyślnie dodany i klient jest przenoszony na stronę logowania. W sytuacji, gdy kod jest inny, oznacza to, że wystąpił błąd, np. przy walidacji unikalności nazwy użytkownika lub email. Wyświetlany jest wtedy odpowiedni komunikat, a użytkownik musi zmienić wprowadzone dane.</w:t>
      </w:r>
    </w:p>
    <w:p w14:paraId="687CA797" w14:textId="77777777" w:rsidR="00C27648" w:rsidRDefault="00C27648" w:rsidP="00E954E3">
      <w:pPr>
        <w:pStyle w:val="Tekstpods"/>
        <w:numPr>
          <w:ilvl w:val="0"/>
          <w:numId w:val="34"/>
        </w:numPr>
      </w:pPr>
      <w:proofErr w:type="spellStart"/>
      <w:r>
        <w:t>Snackbar</w:t>
      </w:r>
      <w:proofErr w:type="spellEnd"/>
      <w:r>
        <w:t xml:space="preserve"> – mała wiadomość na dole ekranu (przykład na rysunku 11). Do komponentu przekazuje się wiadomość</w:t>
      </w:r>
      <w:r w:rsidR="00BF65EB">
        <w:t xml:space="preserve"> oraz czas trwania, po czym wyświetla się on przez wcześniej określony okres.</w:t>
      </w:r>
    </w:p>
    <w:p w14:paraId="4C568C40" w14:textId="0199DCE2" w:rsidR="00BF65EB" w:rsidRDefault="00BF65EB" w:rsidP="00BF65EB">
      <w:pPr>
        <w:pStyle w:val="Tekstpods"/>
      </w:pPr>
      <w:r>
        <w:t xml:space="preserve">Oprócz komponentów, w aplikacji znajdują się też liczne serwisy odpowiedzialne za wykonywanie zapytań do API. Reagują one na napotkane błędy i zwracany jest kod błędu zależny od odpowiedzi serwera. Przykład metody realizującej takie zapytanie przedstawiony jest w listingu 5. </w:t>
      </w:r>
      <w:r w:rsidR="00CD0D3E">
        <w:br/>
      </w:r>
      <w:r>
        <w:t xml:space="preserve">W linii 1 ustalany jest adres pod który kierowany będzie </w:t>
      </w:r>
      <w:proofErr w:type="spellStart"/>
      <w:r>
        <w:t>request</w:t>
      </w:r>
      <w:proofErr w:type="spellEnd"/>
      <w:r>
        <w:t>. Następnie ustalany jest nagłówek określający format przekazywanych danych (w tym przypadku jest to JSON). Linie 8 i 9 jest to wysłanie zapytania</w:t>
      </w:r>
      <w:r w:rsidR="00E10BFC">
        <w:t xml:space="preserve">, natomiast linia 10 odpowiada za wyłapywanie błędów. Jeśli serwer zwróci error, zapytanie wysyłane jest ponownie. Za drugim razem, przekazywany jest on do obsługi </w:t>
      </w:r>
      <w:proofErr w:type="spellStart"/>
      <w:r w:rsidR="00E10BFC">
        <w:t>błedów</w:t>
      </w:r>
      <w:proofErr w:type="spellEnd"/>
      <w:r w:rsidR="00E10BFC">
        <w:t>.</w:t>
      </w:r>
    </w:p>
    <w:p w14:paraId="3A71AF9A" w14:textId="366A67E9" w:rsidR="00E10BFC" w:rsidRDefault="00E10BFC" w:rsidP="00BF65EB">
      <w:pPr>
        <w:pStyle w:val="Tekstpods"/>
      </w:pPr>
    </w:p>
    <w:p w14:paraId="2B211BA1" w14:textId="27E06DB9" w:rsidR="00E10BFC" w:rsidRPr="00E10BFC" w:rsidRDefault="00E10BFC" w:rsidP="00E10BFC">
      <w:pPr>
        <w:pStyle w:val="Tekstpods"/>
        <w:ind w:firstLine="0"/>
        <w:rPr>
          <w:i/>
          <w:iCs/>
        </w:rPr>
      </w:pPr>
      <w:r w:rsidRPr="00E10BFC">
        <w:t xml:space="preserve">Listing 5 </w:t>
      </w:r>
      <w:r w:rsidRPr="00E10BFC">
        <w:rPr>
          <w:i/>
          <w:iCs/>
        </w:rPr>
        <w:t>Przykład zapytania HTTP d</w:t>
      </w:r>
      <w:r>
        <w:rPr>
          <w:i/>
          <w:iCs/>
        </w:rPr>
        <w:t>o serwera</w:t>
      </w:r>
    </w:p>
    <w:p w14:paraId="4D510227"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1   </w:t>
      </w:r>
      <w:proofErr w:type="spellStart"/>
      <w:r w:rsidRPr="00BF65EB">
        <w:rPr>
          <w:rFonts w:ascii="Courier New" w:hAnsi="Courier New" w:cs="Courier New"/>
          <w:color w:val="000000"/>
          <w:sz w:val="20"/>
          <w:lang w:val="en-US"/>
        </w:rPr>
        <w:t>baseurl</w:t>
      </w:r>
      <w:proofErr w:type="spellEnd"/>
      <w:r w:rsidRPr="00BF65EB">
        <w:rPr>
          <w:rFonts w:ascii="Courier New" w:hAnsi="Courier New" w:cs="Courier New"/>
          <w:color w:val="000000"/>
          <w:sz w:val="20"/>
          <w:lang w:val="en-US"/>
        </w:rPr>
        <w:t xml:space="preserve"> = 'http://localhost:8080/users/';</w:t>
      </w:r>
    </w:p>
    <w:p w14:paraId="37CC7AFE"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2   </w:t>
      </w:r>
    </w:p>
    <w:p w14:paraId="3A974089"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3   </w:t>
      </w:r>
      <w:proofErr w:type="spellStart"/>
      <w:r w:rsidRPr="00BF65EB">
        <w:rPr>
          <w:rFonts w:ascii="Courier New" w:hAnsi="Courier New" w:cs="Courier New"/>
          <w:color w:val="000000"/>
          <w:sz w:val="20"/>
          <w:lang w:val="en-US"/>
        </w:rPr>
        <w:t>httpHeader</w:t>
      </w:r>
      <w:proofErr w:type="spellEnd"/>
      <w:r w:rsidRPr="00BF65EB">
        <w:rPr>
          <w:rFonts w:ascii="Courier New" w:hAnsi="Courier New" w:cs="Courier New"/>
          <w:color w:val="000000"/>
          <w:sz w:val="20"/>
          <w:lang w:val="en-US"/>
        </w:rPr>
        <w:t xml:space="preserve"> = new </w:t>
      </w:r>
      <w:proofErr w:type="spellStart"/>
      <w:r w:rsidRPr="00BF65EB">
        <w:rPr>
          <w:rFonts w:ascii="Courier New" w:hAnsi="Courier New" w:cs="Courier New"/>
          <w:color w:val="000000"/>
          <w:sz w:val="20"/>
          <w:lang w:val="en-US"/>
        </w:rPr>
        <w:t>HttpHeaders</w:t>
      </w:r>
      <w:proofErr w:type="spellEnd"/>
      <w:r w:rsidRPr="00BF65EB">
        <w:rPr>
          <w:rFonts w:ascii="Courier New" w:hAnsi="Courier New" w:cs="Courier New"/>
          <w:color w:val="000000"/>
          <w:sz w:val="20"/>
          <w:lang w:val="en-US"/>
        </w:rPr>
        <w:t>({</w:t>
      </w:r>
    </w:p>
    <w:p w14:paraId="57938E93"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4     'Content-Type': 'application/json'</w:t>
      </w:r>
    </w:p>
    <w:p w14:paraId="52D1903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5   });</w:t>
      </w:r>
    </w:p>
    <w:p w14:paraId="4C958C2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6   </w:t>
      </w:r>
    </w:p>
    <w:p w14:paraId="202DB026"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7   </w:t>
      </w:r>
      <w:proofErr w:type="spellStart"/>
      <w:r w:rsidRPr="00BF65EB">
        <w:rPr>
          <w:rFonts w:ascii="Courier New" w:hAnsi="Courier New" w:cs="Courier New"/>
          <w:color w:val="000000"/>
          <w:sz w:val="20"/>
          <w:lang w:val="en-US"/>
        </w:rPr>
        <w:t>postUser</w:t>
      </w:r>
      <w:proofErr w:type="spellEnd"/>
      <w:r w:rsidRPr="00BF65EB">
        <w:rPr>
          <w:rFonts w:ascii="Courier New" w:hAnsi="Courier New" w:cs="Courier New"/>
          <w:color w:val="000000"/>
          <w:sz w:val="20"/>
          <w:lang w:val="en-US"/>
        </w:rPr>
        <w:t>(user: User) {</w:t>
      </w:r>
    </w:p>
    <w:p w14:paraId="1E6266E1" w14:textId="77777777" w:rsidR="00E10BFC"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8   return </w:t>
      </w:r>
      <w:proofErr w:type="spellStart"/>
      <w:r w:rsidRPr="00BF65EB">
        <w:rPr>
          <w:rFonts w:ascii="Courier New" w:hAnsi="Courier New" w:cs="Courier New"/>
          <w:color w:val="000000"/>
          <w:sz w:val="20"/>
          <w:lang w:val="en-US"/>
        </w:rPr>
        <w:t>this.http.post</w:t>
      </w:r>
      <w:proofErr w:type="spellEnd"/>
      <w:r w:rsidRPr="00BF65EB">
        <w:rPr>
          <w:rFonts w:ascii="Courier New" w:hAnsi="Courier New" w:cs="Courier New"/>
          <w:color w:val="000000"/>
          <w:sz w:val="20"/>
          <w:lang w:val="en-US"/>
        </w:rPr>
        <w:t>(</w:t>
      </w:r>
      <w:proofErr w:type="spellStart"/>
      <w:r w:rsidRPr="00BF65EB">
        <w:rPr>
          <w:rFonts w:ascii="Courier New" w:hAnsi="Courier New" w:cs="Courier New"/>
          <w:color w:val="000000"/>
          <w:sz w:val="20"/>
          <w:lang w:val="en-US"/>
        </w:rPr>
        <w:t>this.baseurl</w:t>
      </w:r>
      <w:proofErr w:type="spellEnd"/>
      <w:r w:rsidRPr="00BF65EB">
        <w:rPr>
          <w:rFonts w:ascii="Courier New" w:hAnsi="Courier New" w:cs="Courier New"/>
          <w:color w:val="000000"/>
          <w:sz w:val="20"/>
          <w:lang w:val="en-US"/>
        </w:rPr>
        <w:t xml:space="preserve">, user,{headers: </w:t>
      </w:r>
    </w:p>
    <w:p w14:paraId="40587876" w14:textId="1DB228B6" w:rsidR="00E10BFC"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9</w:t>
      </w:r>
      <w:r>
        <w:rPr>
          <w:rFonts w:ascii="Courier New" w:hAnsi="Courier New" w:cs="Courier New"/>
          <w:color w:val="000000"/>
          <w:sz w:val="20"/>
          <w:lang w:val="en-US"/>
        </w:rPr>
        <w:tab/>
      </w:r>
      <w:r>
        <w:rPr>
          <w:rFonts w:ascii="Courier New" w:hAnsi="Courier New" w:cs="Courier New"/>
          <w:color w:val="000000"/>
          <w:sz w:val="20"/>
          <w:lang w:val="en-US"/>
        </w:rPr>
        <w:tab/>
      </w:r>
      <w:r>
        <w:rPr>
          <w:rFonts w:ascii="Courier New" w:hAnsi="Courier New" w:cs="Courier New"/>
          <w:color w:val="000000"/>
          <w:sz w:val="20"/>
          <w:lang w:val="en-US"/>
        </w:rPr>
        <w:tab/>
        <w:t xml:space="preserve">  </w:t>
      </w:r>
      <w:proofErr w:type="spellStart"/>
      <w:r w:rsidR="00BF65EB" w:rsidRPr="00BF65EB">
        <w:rPr>
          <w:rFonts w:ascii="Courier New" w:hAnsi="Courier New" w:cs="Courier New"/>
          <w:color w:val="000000"/>
          <w:sz w:val="20"/>
          <w:lang w:val="en-US"/>
        </w:rPr>
        <w:t>this.httpHeader</w:t>
      </w:r>
      <w:proofErr w:type="spellEnd"/>
      <w:r w:rsidR="00BF65EB" w:rsidRPr="00BF65EB">
        <w:rPr>
          <w:rFonts w:ascii="Courier New" w:hAnsi="Courier New" w:cs="Courier New"/>
          <w:color w:val="000000"/>
          <w:sz w:val="20"/>
          <w:lang w:val="en-US"/>
        </w:rPr>
        <w:t>})</w:t>
      </w:r>
    </w:p>
    <w:p w14:paraId="7A48C030" w14:textId="66BE4AE7" w:rsidR="00BF65EB" w:rsidRPr="00BF65EB" w:rsidRDefault="00E10BFC" w:rsidP="00E10BFC">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 xml:space="preserve">10             </w:t>
      </w:r>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pipe(retry(1),</w:t>
      </w:r>
      <w:proofErr w:type="spellStart"/>
      <w:r w:rsidR="00BF65EB" w:rsidRPr="00BF65EB">
        <w:rPr>
          <w:rFonts w:ascii="Courier New" w:hAnsi="Courier New" w:cs="Courier New"/>
          <w:color w:val="000000"/>
          <w:sz w:val="20"/>
          <w:lang w:val="en-US"/>
        </w:rPr>
        <w:t>catchError</w:t>
      </w:r>
      <w:proofErr w:type="spellEnd"/>
      <w:r w:rsidR="00BF65EB" w:rsidRPr="00BF65EB">
        <w:rPr>
          <w:rFonts w:ascii="Courier New" w:hAnsi="Courier New" w:cs="Courier New"/>
          <w:color w:val="000000"/>
          <w:sz w:val="20"/>
          <w:lang w:val="en-US"/>
        </w:rPr>
        <w:t>(</w:t>
      </w:r>
      <w:proofErr w:type="spellStart"/>
      <w:r w:rsidR="00BF65EB" w:rsidRPr="00BF65EB">
        <w:rPr>
          <w:rFonts w:ascii="Courier New" w:hAnsi="Courier New" w:cs="Courier New"/>
          <w:color w:val="000000"/>
          <w:sz w:val="20"/>
          <w:lang w:val="en-US"/>
        </w:rPr>
        <w:t>this.errorHandle</w:t>
      </w:r>
      <w:r w:rsidR="00BF65EB">
        <w:rPr>
          <w:rFonts w:ascii="Courier New" w:hAnsi="Courier New" w:cs="Courier New"/>
          <w:color w:val="000000"/>
          <w:sz w:val="20"/>
          <w:lang w:val="en-US"/>
        </w:rPr>
        <w:t>r</w:t>
      </w:r>
      <w:proofErr w:type="spellEnd"/>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w:t>
      </w:r>
    </w:p>
    <w:p w14:paraId="5401E93F" w14:textId="40819FEE" w:rsidR="00BF65EB" w:rsidRPr="00BF65EB"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Pr>
          <w:rFonts w:ascii="Courier New" w:hAnsi="Courier New" w:cs="Courier New"/>
          <w:color w:val="000000"/>
          <w:sz w:val="20"/>
        </w:rPr>
        <w:t>11</w:t>
      </w:r>
      <w:r w:rsidR="00BF65EB" w:rsidRPr="00BF65EB">
        <w:rPr>
          <w:rFonts w:ascii="Courier New" w:hAnsi="Courier New" w:cs="Courier New"/>
          <w:color w:val="000000"/>
          <w:sz w:val="20"/>
        </w:rPr>
        <w:t xml:space="preserve">  }</w:t>
      </w:r>
    </w:p>
    <w:p w14:paraId="14FEFAE9" w14:textId="77777777" w:rsidR="00E10BFC" w:rsidRDefault="00E10BFC" w:rsidP="00E10BFC">
      <w:pPr>
        <w:pStyle w:val="Tekstpods"/>
        <w:ind w:firstLine="0"/>
      </w:pPr>
    </w:p>
    <w:p w14:paraId="268E03EC" w14:textId="6536C7BF" w:rsidR="00E10BFC" w:rsidRPr="00BB6357" w:rsidRDefault="00E10BFC" w:rsidP="00BF65EB">
      <w:pPr>
        <w:pStyle w:val="Tekstpods"/>
        <w:sectPr w:rsidR="00E10BFC" w:rsidRPr="00BB6357" w:rsidSect="00326F59">
          <w:headerReference w:type="even" r:id="rId45"/>
          <w:headerReference w:type="default" r:id="rId46"/>
          <w:footnotePr>
            <w:numRestart w:val="eachPage"/>
          </w:footnotePr>
          <w:pgSz w:w="11907" w:h="16840" w:code="9"/>
          <w:pgMar w:top="2155" w:right="2665" w:bottom="2778" w:left="1701" w:header="1814" w:footer="1814" w:gutter="0"/>
          <w:cols w:space="708"/>
          <w:docGrid w:linePitch="326"/>
        </w:sectPr>
      </w:pPr>
      <w:r>
        <w:lastRenderedPageBreak/>
        <w:t xml:space="preserve">Ważnym punktem aplikacji jest </w:t>
      </w:r>
      <w:proofErr w:type="spellStart"/>
      <w:r>
        <w:t>interceptor</w:t>
      </w:r>
      <w:proofErr w:type="spellEnd"/>
      <w:r>
        <w:t xml:space="preserve"> autentykacji. Służy on do zmiany każdego wychodzącego zapytania w taki sposób, by do jego nagłówka dokleić </w:t>
      </w:r>
      <w:proofErr w:type="spellStart"/>
      <w:r>
        <w:t>token</w:t>
      </w:r>
      <w:proofErr w:type="spellEnd"/>
      <w:r>
        <w:t xml:space="preserve">. Bez jego poprawnej konfiguracji, każdy </w:t>
      </w:r>
      <w:proofErr w:type="spellStart"/>
      <w:r>
        <w:t>request</w:t>
      </w:r>
      <w:proofErr w:type="spellEnd"/>
      <w:r>
        <w:t xml:space="preserve"> wymagałby manualnego </w:t>
      </w:r>
      <w:r w:rsidR="0025159C">
        <w:t xml:space="preserve">jego doklejenia, co znacząco zwiększyłoby objętość kodu, jak </w:t>
      </w:r>
      <w:r w:rsidR="00CD0D3E">
        <w:br/>
      </w:r>
      <w:r w:rsidR="0025159C">
        <w:t>i naraziło na niepotrzebne błędy.</w:t>
      </w:r>
    </w:p>
    <w:p w14:paraId="3139340D" w14:textId="77777777" w:rsidR="002E2886" w:rsidRPr="00BB6357" w:rsidRDefault="002E2886" w:rsidP="002E2886"/>
    <w:p w14:paraId="7A8E9CDA" w14:textId="77777777" w:rsidR="00032F31" w:rsidRPr="003F1F2E" w:rsidRDefault="00032F31" w:rsidP="00032F31">
      <w:pPr>
        <w:pStyle w:val="Nagwek1"/>
      </w:pPr>
      <w:bookmarkStart w:id="18" w:name="_Toc526887090"/>
      <w:r w:rsidRPr="003F1F2E">
        <w:t>Weryfikacja i walidacja</w:t>
      </w:r>
      <w:bookmarkEnd w:id="18"/>
    </w:p>
    <w:p w14:paraId="2256B50F" w14:textId="1A3B74A2" w:rsidR="00032F31" w:rsidRDefault="00BE5F1B" w:rsidP="00BE5F1B">
      <w:pPr>
        <w:pStyle w:val="Tekstpods"/>
      </w:pPr>
      <w:r>
        <w:t xml:space="preserve">Program testowany był po każdym etapie implementacji. Po stworzeniu API, wszystkie jego metody były testowane za pomocą narzędzia </w:t>
      </w:r>
      <w:proofErr w:type="spellStart"/>
      <w:r>
        <w:t>Postman</w:t>
      </w:r>
      <w:proofErr w:type="spellEnd"/>
      <w:r>
        <w:t xml:space="preserve"> [9]. Jest to bardzo popularne narzędzie służące do symulowania klienta API. Umożliwia ono wysyłanie zapytań, analizowanie odpowiedzi, a nawet </w:t>
      </w:r>
      <w:proofErr w:type="spellStart"/>
      <w:r>
        <w:t>debuggowanie</w:t>
      </w:r>
      <w:proofErr w:type="spellEnd"/>
      <w:r>
        <w:t xml:space="preserve">. Za jego pomocą można w łatwy i szybki sposób sprawdzić poprawność działania wszystkich </w:t>
      </w:r>
      <w:proofErr w:type="spellStart"/>
      <w:r>
        <w:t>endpointów</w:t>
      </w:r>
      <w:proofErr w:type="spellEnd"/>
      <w:r>
        <w:t xml:space="preserve">. </w:t>
      </w:r>
      <w:r w:rsidR="005D48E8">
        <w:t xml:space="preserve">Umożliwia on także autoryzację, co okazało się szczególnie przydatne przy implementacji zabezpieczeń. </w:t>
      </w:r>
    </w:p>
    <w:p w14:paraId="75F62E36" w14:textId="0AC9C218" w:rsidR="005D48E8" w:rsidRDefault="005D48E8" w:rsidP="00BE5F1B">
      <w:pPr>
        <w:pStyle w:val="Tekstpods"/>
      </w:pPr>
      <w:r>
        <w:t xml:space="preserve">Narzędziem, które najlepiej spełniało funkcję testowania była dokumentacja wygenerowana przez </w:t>
      </w:r>
      <w:proofErr w:type="spellStart"/>
      <w:r>
        <w:t>Swagger</w:t>
      </w:r>
      <w:proofErr w:type="spellEnd"/>
      <w:r>
        <w:t xml:space="preserve"> (rys.25). Umożliwia ona na przegląd całego napisanego API, w tym </w:t>
      </w:r>
      <w:r w:rsidR="00576BD1">
        <w:t xml:space="preserve">ścieżki do poszczególnych </w:t>
      </w:r>
      <w:proofErr w:type="spellStart"/>
      <w:r w:rsidR="00576BD1">
        <w:t>endpointów</w:t>
      </w:r>
      <w:proofErr w:type="spellEnd"/>
      <w:r w:rsidR="00576BD1">
        <w:t>,</w:t>
      </w:r>
      <w:r>
        <w:t xml:space="preserve"> wymaganych parametrów oraz możliwych odpowiedzi. Jednak najistotniejszą funkcją z punktu widzenia testowania, jest tworzenie przez dokumentacje przykładowego ciało wysyłanego obiektu np. przy tworzeniu </w:t>
      </w:r>
      <w:r w:rsidR="00576BD1">
        <w:t>użytkowników. Przykład</w:t>
      </w:r>
      <w:r>
        <w:t xml:space="preserve"> takiego modelu przedstawiony jest na rysunku 26. </w:t>
      </w:r>
      <w:r w:rsidR="00576BD1">
        <w:t xml:space="preserve">Zawiera on wszystkie pola encji, wraz z ich przykładowymi wartościami. Przyciskiem </w:t>
      </w:r>
      <w:proofErr w:type="spellStart"/>
      <w:r w:rsidR="00576BD1" w:rsidRPr="00576BD1">
        <w:rPr>
          <w:b/>
          <w:bCs/>
        </w:rPr>
        <w:t>Try</w:t>
      </w:r>
      <w:proofErr w:type="spellEnd"/>
      <w:r w:rsidR="00576BD1" w:rsidRPr="00576BD1">
        <w:rPr>
          <w:b/>
          <w:bCs/>
        </w:rPr>
        <w:t xml:space="preserve"> </w:t>
      </w:r>
      <w:proofErr w:type="spellStart"/>
      <w:r w:rsidR="00576BD1" w:rsidRPr="00576BD1">
        <w:rPr>
          <w:b/>
          <w:bCs/>
        </w:rPr>
        <w:t>it</w:t>
      </w:r>
      <w:proofErr w:type="spellEnd"/>
      <w:r w:rsidR="00576BD1" w:rsidRPr="00576BD1">
        <w:rPr>
          <w:b/>
          <w:bCs/>
        </w:rPr>
        <w:t xml:space="preserve"> out!</w:t>
      </w:r>
      <w:r w:rsidR="00576BD1">
        <w:t xml:space="preserve"> znajdującym w lewym dolnym rogu można wykonać zapytanie z podanym ciałem pod wybrany </w:t>
      </w:r>
      <w:proofErr w:type="spellStart"/>
      <w:r w:rsidR="00576BD1">
        <w:t>endpoint</w:t>
      </w:r>
      <w:proofErr w:type="spellEnd"/>
      <w:r w:rsidR="00576BD1">
        <w:t xml:space="preserve">, oraz otrzymać jego odpowiedź. </w:t>
      </w:r>
      <w:r w:rsidR="00466D22">
        <w:t xml:space="preserve">Jest to niezwykle przydatne narzędzie, ponieważ pozwala w bardzo szybki sposób przetestować działanie API losowymi danami. Przy bardziej skomplikowanych obiektach, stworzenie ciała zapytania w formacie JSON może być bardzo czasochłonne, dlatego możliwość, że </w:t>
      </w:r>
      <w:proofErr w:type="spellStart"/>
      <w:r w:rsidR="00466D22">
        <w:t>Swagger</w:t>
      </w:r>
      <w:proofErr w:type="spellEnd"/>
      <w:r w:rsidR="00466D22">
        <w:t xml:space="preserve"> zrobi to sam, jest bardzo pomocna.</w:t>
      </w:r>
    </w:p>
    <w:p w14:paraId="0F94C954" w14:textId="7AFE4D7E" w:rsidR="00C30331" w:rsidRDefault="00576BD1" w:rsidP="00C30331">
      <w:pPr>
        <w:pStyle w:val="Tekstpods"/>
        <w:jc w:val="center"/>
      </w:pPr>
      <w:r>
        <w:rPr>
          <w:noProof/>
        </w:rPr>
        <w:lastRenderedPageBreak/>
        <w:drawing>
          <wp:inline distT="0" distB="0" distL="0" distR="0" wp14:anchorId="0405B6AB" wp14:editId="1C29F573">
            <wp:extent cx="4788535" cy="370903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8535" cy="3709035"/>
                    </a:xfrm>
                    <a:prstGeom prst="rect">
                      <a:avLst/>
                    </a:prstGeom>
                  </pic:spPr>
                </pic:pic>
              </a:graphicData>
            </a:graphic>
          </wp:inline>
        </w:drawing>
      </w:r>
      <w:r>
        <w:t xml:space="preserve">Rys. 25 </w:t>
      </w:r>
      <w:r w:rsidRPr="00576BD1">
        <w:rPr>
          <w:i/>
          <w:iCs/>
        </w:rPr>
        <w:t xml:space="preserve">Dokumentacja wygenerowana przez narzędzie </w:t>
      </w:r>
      <w:proofErr w:type="spellStart"/>
      <w:r w:rsidRPr="00576BD1">
        <w:rPr>
          <w:i/>
          <w:iCs/>
        </w:rPr>
        <w:t>Swagger</w:t>
      </w:r>
      <w:proofErr w:type="spellEnd"/>
    </w:p>
    <w:p w14:paraId="736CB559" w14:textId="669E66F5" w:rsidR="00032F31" w:rsidRDefault="00032F31" w:rsidP="00C30331">
      <w:pPr>
        <w:overflowPunct/>
        <w:autoSpaceDE/>
        <w:autoSpaceDN/>
        <w:adjustRightInd/>
        <w:jc w:val="center"/>
        <w:textAlignment w:val="auto"/>
        <w:rPr>
          <w:i/>
          <w:iCs/>
        </w:rPr>
      </w:pPr>
      <w:r w:rsidRPr="003F1F2E">
        <w:br w:type="page"/>
      </w:r>
      <w:r w:rsidR="00576BD1">
        <w:rPr>
          <w:noProof/>
        </w:rPr>
        <w:lastRenderedPageBreak/>
        <w:drawing>
          <wp:inline distT="0" distB="0" distL="0" distR="0" wp14:anchorId="4B91D9DB" wp14:editId="1190957B">
            <wp:extent cx="4788535" cy="4011295"/>
            <wp:effectExtent l="0" t="0" r="0" b="825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535" cy="4011295"/>
                    </a:xfrm>
                    <a:prstGeom prst="rect">
                      <a:avLst/>
                    </a:prstGeom>
                  </pic:spPr>
                </pic:pic>
              </a:graphicData>
            </a:graphic>
          </wp:inline>
        </w:drawing>
      </w:r>
      <w:r w:rsidR="00C30331">
        <w:t xml:space="preserve">Rys. 26 </w:t>
      </w:r>
      <w:r w:rsidR="00C30331">
        <w:rPr>
          <w:i/>
          <w:iCs/>
        </w:rPr>
        <w:t xml:space="preserve">Przykładowy model w dokumentacji </w:t>
      </w:r>
      <w:proofErr w:type="spellStart"/>
      <w:r w:rsidR="00C30331">
        <w:rPr>
          <w:i/>
          <w:iCs/>
        </w:rPr>
        <w:t>Swagger</w:t>
      </w:r>
      <w:proofErr w:type="spellEnd"/>
    </w:p>
    <w:p w14:paraId="65E0A057" w14:textId="23C65E01" w:rsidR="00C30331" w:rsidRDefault="00C30331" w:rsidP="00C30331">
      <w:pPr>
        <w:overflowPunct/>
        <w:autoSpaceDE/>
        <w:autoSpaceDN/>
        <w:adjustRightInd/>
        <w:jc w:val="center"/>
        <w:textAlignment w:val="auto"/>
        <w:rPr>
          <w:i/>
          <w:iCs/>
        </w:rPr>
      </w:pPr>
    </w:p>
    <w:p w14:paraId="0C110C81" w14:textId="77777777" w:rsidR="00C30331" w:rsidRDefault="00C30331" w:rsidP="00C30331">
      <w:pPr>
        <w:overflowPunct/>
        <w:autoSpaceDE/>
        <w:autoSpaceDN/>
        <w:adjustRightInd/>
        <w:jc w:val="center"/>
        <w:textAlignment w:val="auto"/>
        <w:rPr>
          <w:i/>
          <w:iCs/>
        </w:rPr>
      </w:pPr>
    </w:p>
    <w:p w14:paraId="06D7EEB2" w14:textId="563BEC25" w:rsidR="005206CB" w:rsidRDefault="00C30331" w:rsidP="005206CB">
      <w:pPr>
        <w:pStyle w:val="Tekstpods"/>
      </w:pPr>
      <w:r>
        <w:t xml:space="preserve">Wykryto w ten sposób wiele błędów dotyczących API oraz encji. Częstym błędem była wadliwa generacja na skutek niepoprawności składni plików </w:t>
      </w:r>
      <w:proofErr w:type="spellStart"/>
      <w:r>
        <w:t>yaml</w:t>
      </w:r>
      <w:proofErr w:type="spellEnd"/>
      <w:r>
        <w:t>. Pliki te nie mają tak zaawansowanej kontroli pisowni i wiele nieprawidłowości jest akceptowanych przez kompilator i powodują błędy dopiero po generacji. Testowana była także napisana w serwisach logika. Pozwoliło to wyeliminować takie potknięcia jak błędne zapytania do bazy danych</w:t>
      </w:r>
      <w:r w:rsidR="005206CB">
        <w:t>, czy</w:t>
      </w:r>
      <w:r>
        <w:t xml:space="preserve"> </w:t>
      </w:r>
      <w:r w:rsidR="00BE15F9">
        <w:t>źle zaimplementowana paginacja</w:t>
      </w:r>
      <w:r w:rsidR="005206CB">
        <w:t>.</w:t>
      </w:r>
    </w:p>
    <w:p w14:paraId="53DF3297" w14:textId="272C2FE9" w:rsidR="005206CB" w:rsidRDefault="005206CB" w:rsidP="005206CB">
      <w:pPr>
        <w:pStyle w:val="Tekstpods"/>
      </w:pPr>
      <w:r>
        <w:t>Ostatnią metodą sprawdzania poprawności napisanego kodu było pisanie testów.</w:t>
      </w:r>
      <w:r w:rsidR="008316AF">
        <w:t xml:space="preserve"> Były to testy integracyjne, ponieważ potrzebowały niektórych części środowiska np. bazy danych.</w:t>
      </w:r>
      <w:r>
        <w:t xml:space="preserve"> Sprawdzały one podstawowe funkcje serwisów, które najczęściej opierały się na operacjach związanych z </w:t>
      </w:r>
      <w:proofErr w:type="spellStart"/>
      <w:r w:rsidR="008316AF">
        <w:t>Mongo</w:t>
      </w:r>
      <w:proofErr w:type="spellEnd"/>
      <w:r>
        <w:t>. Przykładowy plik z testami przedstawiony jest na listingu 6. Są to testy dotyczące notatek</w:t>
      </w:r>
      <w:r w:rsidR="00CD0D3E">
        <w:br/>
      </w:r>
      <w:r>
        <w:t xml:space="preserve">i sprawdzają zapis, odczyt oraz usuwanie z bazy danych. Testy były pisane tak, </w:t>
      </w:r>
      <w:r>
        <w:lastRenderedPageBreak/>
        <w:t>aby były jak najmniej zależne od siebie nawzajem. Skutkuje to jednak często zduplikowanymi fragmentami kodu</w:t>
      </w:r>
      <w:r w:rsidR="004002DE">
        <w:t xml:space="preserve"> (zapis notatki do bazy w każdym teście). Uruchomienie testów tego typu po wprowadzeniu zmian pozwala na szybką weryfikację, czy aktualizacja nie zepsuła podstawowych funkcji aplikacji. </w:t>
      </w:r>
      <w:r>
        <w:t xml:space="preserve"> </w:t>
      </w:r>
    </w:p>
    <w:p w14:paraId="2AFFEA59" w14:textId="1EFD3872" w:rsidR="005206CB" w:rsidRPr="00C30331" w:rsidRDefault="005206CB" w:rsidP="00C30331">
      <w:pPr>
        <w:overflowPunct/>
        <w:autoSpaceDE/>
        <w:autoSpaceDN/>
        <w:adjustRightInd/>
        <w:ind w:firstLine="360"/>
        <w:jc w:val="both"/>
        <w:textAlignment w:val="auto"/>
      </w:pPr>
    </w:p>
    <w:p w14:paraId="2C75FA50" w14:textId="44E6AADE" w:rsidR="00032F31" w:rsidRDefault="00032F31" w:rsidP="004002DE">
      <w:pPr>
        <w:pStyle w:val="Tekstpods"/>
      </w:pPr>
    </w:p>
    <w:p w14:paraId="0F8B88F0" w14:textId="07A12E02" w:rsidR="00BE15F9" w:rsidRPr="004002DE" w:rsidRDefault="004002DE" w:rsidP="008316AF">
      <w:pPr>
        <w:pStyle w:val="Tekstpods"/>
        <w:ind w:firstLine="0"/>
        <w:rPr>
          <w:i/>
          <w:iCs/>
        </w:rPr>
      </w:pPr>
      <w:r w:rsidRPr="004002DE">
        <w:t xml:space="preserve">Listing 6 </w:t>
      </w:r>
      <w:r w:rsidRPr="004002DE">
        <w:rPr>
          <w:i/>
          <w:iCs/>
        </w:rPr>
        <w:t xml:space="preserve">Przykładowe testy integracyjne w </w:t>
      </w:r>
      <w:r>
        <w:rPr>
          <w:i/>
          <w:iCs/>
        </w:rPr>
        <w:t>aplikacji</w:t>
      </w:r>
    </w:p>
    <w:p w14:paraId="303BAF4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     private static final String TEST_USER = "Test";</w:t>
      </w:r>
    </w:p>
    <w:p w14:paraId="7CC12B7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     private static final String TEST_TITLE = "Test title";</w:t>
      </w:r>
    </w:p>
    <w:p w14:paraId="19AE2052" w14:textId="5B80E642"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3     private static final String TEST_MESSAGE = "Test m</w:t>
      </w:r>
      <w:r w:rsidR="004002DE">
        <w:rPr>
          <w:rFonts w:ascii="Courier New" w:hAnsi="Courier New" w:cs="Courier New"/>
          <w:color w:val="000000"/>
          <w:sz w:val="20"/>
          <w:lang w:val="en-US"/>
        </w:rPr>
        <w:t>sg</w:t>
      </w:r>
      <w:r w:rsidRPr="008316AF">
        <w:rPr>
          <w:rFonts w:ascii="Courier New" w:hAnsi="Courier New" w:cs="Courier New"/>
          <w:color w:val="000000"/>
          <w:sz w:val="20"/>
          <w:lang w:val="en-US"/>
        </w:rPr>
        <w:t>";</w:t>
      </w:r>
    </w:p>
    <w:p w14:paraId="481AAF6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4 </w:t>
      </w:r>
    </w:p>
    <w:p w14:paraId="42C7AC1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5     @</w:t>
      </w:r>
      <w:proofErr w:type="spellStart"/>
      <w:r w:rsidRPr="008316AF">
        <w:rPr>
          <w:rFonts w:ascii="Courier New" w:hAnsi="Courier New" w:cs="Courier New"/>
          <w:color w:val="000000"/>
          <w:sz w:val="20"/>
          <w:lang w:val="en-US"/>
        </w:rPr>
        <w:t>Autowired</w:t>
      </w:r>
      <w:proofErr w:type="spellEnd"/>
    </w:p>
    <w:p w14:paraId="012154C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6     private </w:t>
      </w:r>
      <w:proofErr w:type="spellStart"/>
      <w:r w:rsidRPr="008316AF">
        <w:rPr>
          <w:rFonts w:ascii="Courier New" w:hAnsi="Courier New" w:cs="Courier New"/>
          <w:color w:val="000000"/>
          <w:sz w:val="20"/>
          <w:lang w:val="en-US"/>
        </w:rPr>
        <w:t>NotesService</w:t>
      </w:r>
      <w:proofErr w:type="spellEnd"/>
      <w:r w:rsidRPr="008316AF">
        <w:rPr>
          <w:rFonts w:ascii="Courier New" w:hAnsi="Courier New" w:cs="Courier New"/>
          <w:color w:val="000000"/>
          <w:sz w:val="20"/>
          <w:lang w:val="en-US"/>
        </w:rPr>
        <w:t xml:space="preserve"> service;</w:t>
      </w:r>
    </w:p>
    <w:p w14:paraId="76BF3EF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7 </w:t>
      </w:r>
    </w:p>
    <w:p w14:paraId="21E0A68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8     @Test</w:t>
      </w:r>
    </w:p>
    <w:p w14:paraId="4260C7E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9     public void </w:t>
      </w:r>
      <w:proofErr w:type="spellStart"/>
      <w:r w:rsidRPr="008316AF">
        <w:rPr>
          <w:rFonts w:ascii="Courier New" w:hAnsi="Courier New" w:cs="Courier New"/>
          <w:color w:val="000000"/>
          <w:sz w:val="20"/>
          <w:lang w:val="en-US"/>
        </w:rPr>
        <w:t>shouldSaveNoteToDBAndReturnId</w:t>
      </w:r>
      <w:proofErr w:type="spellEnd"/>
      <w:r w:rsidRPr="008316AF">
        <w:rPr>
          <w:rFonts w:ascii="Courier New" w:hAnsi="Courier New" w:cs="Courier New"/>
          <w:color w:val="000000"/>
          <w:sz w:val="20"/>
          <w:lang w:val="en-US"/>
        </w:rPr>
        <w:t>() {</w:t>
      </w:r>
    </w:p>
    <w:p w14:paraId="15E2D539"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10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3A1AA4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11        </w:t>
      </w:r>
      <w:proofErr w:type="spellStart"/>
      <w:r w:rsidRPr="008316AF">
        <w:rPr>
          <w:rFonts w:ascii="Courier New" w:hAnsi="Courier New" w:cs="Courier New"/>
          <w:color w:val="000000"/>
          <w:sz w:val="20"/>
          <w:lang w:val="en-US"/>
        </w:rPr>
        <w:t>Assertions.assertNotNull</w:t>
      </w:r>
      <w:proofErr w:type="spell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service.saveNote</w:t>
      </w:r>
      <w:proofErr w:type="spellEnd"/>
      <w:r w:rsidRPr="008316AF">
        <w:rPr>
          <w:rFonts w:ascii="Courier New" w:hAnsi="Courier New" w:cs="Courier New"/>
          <w:color w:val="000000"/>
          <w:sz w:val="20"/>
          <w:lang w:val="en-US"/>
        </w:rPr>
        <w:t>(note));</w:t>
      </w:r>
    </w:p>
    <w:p w14:paraId="2B22D6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12    }</w:t>
      </w:r>
    </w:p>
    <w:p w14:paraId="7293301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13</w:t>
      </w:r>
    </w:p>
    <w:p w14:paraId="13A9FDB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14    @Test</w:t>
      </w:r>
    </w:p>
    <w:p w14:paraId="7B77110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15    public void </w:t>
      </w:r>
      <w:proofErr w:type="spellStart"/>
      <w:r w:rsidRPr="008316AF">
        <w:rPr>
          <w:rFonts w:ascii="Courier New" w:hAnsi="Courier New" w:cs="Courier New"/>
          <w:color w:val="000000"/>
          <w:sz w:val="20"/>
          <w:lang w:val="en-US"/>
        </w:rPr>
        <w:t>shouldReturnListOfNotesFromDB</w:t>
      </w:r>
      <w:proofErr w:type="spellEnd"/>
      <w:r w:rsidRPr="008316AF">
        <w:rPr>
          <w:rFonts w:ascii="Courier New" w:hAnsi="Courier New" w:cs="Courier New"/>
          <w:color w:val="000000"/>
          <w:sz w:val="20"/>
          <w:lang w:val="en-US"/>
        </w:rPr>
        <w:t>() {</w:t>
      </w:r>
    </w:p>
    <w:p w14:paraId="21D5E2B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16        </w:t>
      </w:r>
      <w:proofErr w:type="spellStart"/>
      <w:r w:rsidRPr="008316AF">
        <w:rPr>
          <w:rFonts w:ascii="Courier New" w:hAnsi="Courier New" w:cs="Courier New"/>
          <w:color w:val="000000"/>
          <w:sz w:val="20"/>
          <w:lang w:val="en-US"/>
        </w:rPr>
        <w:t>service.saveNote</w:t>
      </w:r>
      <w:proofErr w:type="spell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2567229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17        </w:t>
      </w:r>
      <w:proofErr w:type="spellStart"/>
      <w:r w:rsidRPr="008316AF">
        <w:rPr>
          <w:rFonts w:ascii="Courier New" w:hAnsi="Courier New" w:cs="Courier New"/>
          <w:color w:val="000000"/>
          <w:sz w:val="20"/>
          <w:lang w:val="en-US"/>
        </w:rPr>
        <w:t>NotesPaging</w:t>
      </w:r>
      <w:proofErr w:type="spellEnd"/>
      <w:r w:rsidRPr="008316AF">
        <w:rPr>
          <w:rFonts w:ascii="Courier New" w:hAnsi="Courier New" w:cs="Courier New"/>
          <w:color w:val="000000"/>
          <w:sz w:val="20"/>
          <w:lang w:val="en-US"/>
        </w:rPr>
        <w:t xml:space="preserve"> notes = </w:t>
      </w:r>
      <w:proofErr w:type="spellStart"/>
      <w:r w:rsidRPr="008316AF">
        <w:rPr>
          <w:rFonts w:ascii="Courier New" w:hAnsi="Courier New" w:cs="Courier New"/>
          <w:color w:val="000000"/>
          <w:sz w:val="20"/>
          <w:lang w:val="en-US"/>
        </w:rPr>
        <w:t>service.getFilteredNotesPaging</w:t>
      </w:r>
      <w:proofErr w:type="spellEnd"/>
      <w:r w:rsidRPr="008316AF">
        <w:rPr>
          <w:rFonts w:ascii="Courier New" w:hAnsi="Courier New" w:cs="Courier New"/>
          <w:color w:val="000000"/>
          <w:sz w:val="20"/>
          <w:lang w:val="en-US"/>
        </w:rPr>
        <w:t>(TEST_USER, null, null, null, null, null);</w:t>
      </w:r>
    </w:p>
    <w:p w14:paraId="00A66608"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18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notes.getMaxItems</w:t>
      </w:r>
      <w:proofErr w:type="spellEnd"/>
      <w:r w:rsidRPr="008316AF">
        <w:rPr>
          <w:rFonts w:ascii="Courier New" w:hAnsi="Courier New" w:cs="Courier New"/>
          <w:color w:val="000000"/>
          <w:sz w:val="20"/>
          <w:lang w:val="en-US"/>
        </w:rPr>
        <w:t xml:space="preserve">() &gt; 0, "Notes </w:t>
      </w:r>
      <w:proofErr w:type="spellStart"/>
      <w:r w:rsidRPr="008316AF">
        <w:rPr>
          <w:rFonts w:ascii="Courier New" w:hAnsi="Courier New" w:cs="Courier New"/>
          <w:color w:val="000000"/>
          <w:sz w:val="20"/>
          <w:lang w:val="en-US"/>
        </w:rPr>
        <w:t>maxItems</w:t>
      </w:r>
      <w:proofErr w:type="spellEnd"/>
      <w:r w:rsidRPr="008316AF">
        <w:rPr>
          <w:rFonts w:ascii="Courier New" w:hAnsi="Courier New" w:cs="Courier New"/>
          <w:color w:val="000000"/>
          <w:sz w:val="20"/>
          <w:lang w:val="en-US"/>
        </w:rPr>
        <w:t xml:space="preserve"> wrongly evaluated!");</w:t>
      </w:r>
    </w:p>
    <w:p w14:paraId="0AA4E15B"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19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notes.getArray</w:t>
      </w:r>
      <w:proofErr w:type="spellEnd"/>
      <w:r w:rsidRPr="008316AF">
        <w:rPr>
          <w:rFonts w:ascii="Courier New" w:hAnsi="Courier New" w:cs="Courier New"/>
          <w:color w:val="000000"/>
          <w:sz w:val="20"/>
          <w:lang w:val="en-US"/>
        </w:rPr>
        <w:t>().size() &gt; 0, "Notes list is empty!");</w:t>
      </w:r>
    </w:p>
    <w:p w14:paraId="7266061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8316AF">
        <w:rPr>
          <w:rFonts w:ascii="Courier New" w:hAnsi="Courier New" w:cs="Courier New"/>
          <w:color w:val="000000"/>
          <w:sz w:val="20"/>
        </w:rPr>
        <w:t>20    }</w:t>
      </w:r>
    </w:p>
    <w:p w14:paraId="4F05C31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8316AF">
        <w:rPr>
          <w:rFonts w:ascii="Courier New" w:hAnsi="Courier New" w:cs="Courier New"/>
          <w:color w:val="000000"/>
          <w:sz w:val="20"/>
        </w:rPr>
        <w:t>21</w:t>
      </w:r>
    </w:p>
    <w:p w14:paraId="2B1A3A4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22    @Test</w:t>
      </w:r>
    </w:p>
    <w:p w14:paraId="283A5F01"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23    public void </w:t>
      </w:r>
      <w:proofErr w:type="spellStart"/>
      <w:r w:rsidRPr="008316AF">
        <w:rPr>
          <w:rFonts w:ascii="Courier New" w:hAnsi="Courier New" w:cs="Courier New"/>
          <w:color w:val="000000"/>
          <w:sz w:val="20"/>
          <w:lang w:val="en-US"/>
        </w:rPr>
        <w:t>shouldDeleteNoteFromDBAndReturnTrue</w:t>
      </w:r>
      <w:proofErr w:type="spellEnd"/>
      <w:r w:rsidRPr="008316AF">
        <w:rPr>
          <w:rFonts w:ascii="Courier New" w:hAnsi="Courier New" w:cs="Courier New"/>
          <w:color w:val="000000"/>
          <w:sz w:val="20"/>
          <w:lang w:val="en-US"/>
        </w:rPr>
        <w:t>(){</w:t>
      </w:r>
    </w:p>
    <w:p w14:paraId="625B7F7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24        String id = </w:t>
      </w:r>
      <w:proofErr w:type="spellStart"/>
      <w:r w:rsidRPr="008316AF">
        <w:rPr>
          <w:rFonts w:ascii="Courier New" w:hAnsi="Courier New" w:cs="Courier New"/>
          <w:color w:val="000000"/>
          <w:sz w:val="20"/>
          <w:lang w:val="en-US"/>
        </w:rPr>
        <w:t>service.saveNote</w:t>
      </w:r>
      <w:proofErr w:type="spell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6B357A0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25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service.deleteNote</w:t>
      </w:r>
      <w:proofErr w:type="spellEnd"/>
      <w:r w:rsidRPr="008316AF">
        <w:rPr>
          <w:rFonts w:ascii="Courier New" w:hAnsi="Courier New" w:cs="Courier New"/>
          <w:color w:val="000000"/>
          <w:sz w:val="20"/>
          <w:lang w:val="en-US"/>
        </w:rPr>
        <w:t>(id));</w:t>
      </w:r>
    </w:p>
    <w:p w14:paraId="7D97462A"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26    }</w:t>
      </w:r>
    </w:p>
    <w:p w14:paraId="2F6BC18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27</w:t>
      </w:r>
    </w:p>
    <w:p w14:paraId="53ED27A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28    private Note </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 {</w:t>
      </w:r>
    </w:p>
    <w:p w14:paraId="4C16D49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29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new Note();</w:t>
      </w:r>
    </w:p>
    <w:p w14:paraId="22E64A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30        </w:t>
      </w:r>
      <w:proofErr w:type="spellStart"/>
      <w:r w:rsidRPr="008316AF">
        <w:rPr>
          <w:rFonts w:ascii="Courier New" w:hAnsi="Courier New" w:cs="Courier New"/>
          <w:color w:val="000000"/>
          <w:sz w:val="20"/>
          <w:lang w:val="en-US"/>
        </w:rPr>
        <w:t>note.setTitle</w:t>
      </w:r>
      <w:proofErr w:type="spellEnd"/>
      <w:r w:rsidRPr="008316AF">
        <w:rPr>
          <w:rFonts w:ascii="Courier New" w:hAnsi="Courier New" w:cs="Courier New"/>
          <w:color w:val="000000"/>
          <w:sz w:val="20"/>
          <w:lang w:val="en-US"/>
        </w:rPr>
        <w:t>(TEST_TITLE);</w:t>
      </w:r>
    </w:p>
    <w:p w14:paraId="77CC5E1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31        </w:t>
      </w:r>
      <w:proofErr w:type="spellStart"/>
      <w:r w:rsidRPr="008316AF">
        <w:rPr>
          <w:rFonts w:ascii="Courier New" w:hAnsi="Courier New" w:cs="Courier New"/>
          <w:color w:val="000000"/>
          <w:sz w:val="20"/>
          <w:lang w:val="en-US"/>
        </w:rPr>
        <w:t>note.setMessage</w:t>
      </w:r>
      <w:proofErr w:type="spellEnd"/>
      <w:r w:rsidRPr="008316AF">
        <w:rPr>
          <w:rFonts w:ascii="Courier New" w:hAnsi="Courier New" w:cs="Courier New"/>
          <w:color w:val="000000"/>
          <w:sz w:val="20"/>
          <w:lang w:val="en-US"/>
        </w:rPr>
        <w:t>(TEST_MESSAGE);</w:t>
      </w:r>
    </w:p>
    <w:p w14:paraId="7642608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32        </w:t>
      </w:r>
      <w:proofErr w:type="spellStart"/>
      <w:r w:rsidRPr="008316AF">
        <w:rPr>
          <w:rFonts w:ascii="Courier New" w:hAnsi="Courier New" w:cs="Courier New"/>
          <w:color w:val="000000"/>
          <w:sz w:val="20"/>
          <w:lang w:val="en-US"/>
        </w:rPr>
        <w:t>note.setCreator</w:t>
      </w:r>
      <w:proofErr w:type="spellEnd"/>
      <w:r w:rsidRPr="008316AF">
        <w:rPr>
          <w:rFonts w:ascii="Courier New" w:hAnsi="Courier New" w:cs="Courier New"/>
          <w:color w:val="000000"/>
          <w:sz w:val="20"/>
          <w:lang w:val="en-US"/>
        </w:rPr>
        <w:t>(TEST_USER);</w:t>
      </w:r>
    </w:p>
    <w:p w14:paraId="6B7D58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33        return note;</w:t>
      </w:r>
    </w:p>
    <w:p w14:paraId="42B661E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szCs w:val="24"/>
        </w:rPr>
      </w:pPr>
      <w:r w:rsidRPr="008316AF">
        <w:rPr>
          <w:rFonts w:ascii="Courier New" w:hAnsi="Courier New" w:cs="Courier New"/>
          <w:color w:val="000000"/>
          <w:sz w:val="20"/>
        </w:rPr>
        <w:t>34    }</w:t>
      </w:r>
    </w:p>
    <w:p w14:paraId="4510A6F4" w14:textId="77777777" w:rsidR="00C05998" w:rsidRPr="003F1F2E" w:rsidRDefault="00C05998">
      <w:pPr>
        <w:overflowPunct/>
        <w:autoSpaceDE/>
        <w:autoSpaceDN/>
        <w:adjustRightInd/>
        <w:textAlignment w:val="auto"/>
        <w:sectPr w:rsidR="00C05998" w:rsidRPr="003F1F2E" w:rsidSect="00326F59">
          <w:headerReference w:type="first" r:id="rId49"/>
          <w:footnotePr>
            <w:numRestart w:val="eachPage"/>
          </w:footnotePr>
          <w:pgSz w:w="11907" w:h="16840" w:code="9"/>
          <w:pgMar w:top="2155" w:right="2665" w:bottom="2778" w:left="1701" w:header="1814" w:footer="1814" w:gutter="0"/>
          <w:cols w:space="708"/>
          <w:titlePg/>
          <w:docGrid w:linePitch="326"/>
        </w:sectPr>
      </w:pPr>
    </w:p>
    <w:p w14:paraId="2AE1BAF4" w14:textId="77777777" w:rsidR="00C05998" w:rsidRPr="003F1F2E" w:rsidRDefault="00C05998">
      <w:pPr>
        <w:overflowPunct/>
        <w:autoSpaceDE/>
        <w:autoSpaceDN/>
        <w:adjustRightInd/>
        <w:textAlignment w:val="auto"/>
        <w:sectPr w:rsidR="00C05998" w:rsidRPr="003F1F2E" w:rsidSect="00326F59">
          <w:headerReference w:type="even" r:id="rId50"/>
          <w:footnotePr>
            <w:numRestart w:val="eachPage"/>
          </w:footnotePr>
          <w:pgSz w:w="11907" w:h="16840" w:code="9"/>
          <w:pgMar w:top="2155" w:right="2665" w:bottom="2778" w:left="1701" w:header="1814" w:footer="1814" w:gutter="0"/>
          <w:cols w:space="708"/>
          <w:docGrid w:linePitch="326"/>
        </w:sectPr>
      </w:pPr>
    </w:p>
    <w:p w14:paraId="30CDF417" w14:textId="77777777" w:rsidR="00032F31" w:rsidRPr="003F1F2E" w:rsidRDefault="00032F31">
      <w:pPr>
        <w:overflowPunct/>
        <w:autoSpaceDE/>
        <w:autoSpaceDN/>
        <w:adjustRightInd/>
        <w:textAlignment w:val="auto"/>
      </w:pPr>
    </w:p>
    <w:p w14:paraId="6819DAD6" w14:textId="77777777" w:rsidR="00A61F08" w:rsidRPr="003F1F2E" w:rsidRDefault="00A61F08">
      <w:pPr>
        <w:overflowPunct/>
        <w:autoSpaceDE/>
        <w:autoSpaceDN/>
        <w:adjustRightInd/>
        <w:textAlignment w:val="auto"/>
      </w:pPr>
    </w:p>
    <w:p w14:paraId="0EDD836C" w14:textId="02CBA321" w:rsidR="00E50290" w:rsidRDefault="00032F31" w:rsidP="00602F19">
      <w:pPr>
        <w:pStyle w:val="Nagwek1"/>
      </w:pPr>
      <w:bookmarkStart w:id="19" w:name="_Toc526887091"/>
      <w:r w:rsidRPr="003F1F2E">
        <w:t>Podsumowanie i wnioski</w:t>
      </w:r>
      <w:bookmarkEnd w:id="19"/>
    </w:p>
    <w:p w14:paraId="593DEDD9" w14:textId="6A552E41" w:rsidR="00602F19" w:rsidRDefault="003F4677" w:rsidP="00602F19">
      <w:pPr>
        <w:pStyle w:val="Tekstpods"/>
      </w:pPr>
      <w:r>
        <w:t xml:space="preserve">Wszystkie wcześniej zdefiniowane cele oraz wymagania funkcjonalne i niefunkcjonalne zostały w pełni spełnione. Aplikacja jest w pełni działająca i realizuje wszystkie funkcjonalności, które były w niej przewidziane. </w:t>
      </w:r>
    </w:p>
    <w:p w14:paraId="60DC7337" w14:textId="6DC81A77" w:rsidR="006C55FC" w:rsidRDefault="006C55FC" w:rsidP="006C55FC">
      <w:pPr>
        <w:pStyle w:val="Nagwek2"/>
      </w:pPr>
      <w:r>
        <w:t>Kierunki dalszych prac i możliwości poprawy</w:t>
      </w:r>
    </w:p>
    <w:p w14:paraId="0D3A5539" w14:textId="232E8DF9" w:rsidR="003F4677" w:rsidRDefault="003F4677" w:rsidP="00602F19">
      <w:pPr>
        <w:pStyle w:val="Tekstpods"/>
      </w:pPr>
      <w:r>
        <w:t xml:space="preserve">Serwer aplikacji został stworzony w sposób umożliwiający łatwe rozszerzanie i modyfikacje. Dodawanie kolejnych funkcjonalności opiera się na dodaniu kolejnych </w:t>
      </w:r>
      <w:proofErr w:type="spellStart"/>
      <w:r>
        <w:t>endpointów</w:t>
      </w:r>
      <w:proofErr w:type="spellEnd"/>
      <w:r>
        <w:t xml:space="preserve"> oraz stworzenie nowej, niezależnej zakładki po stronie klienta. Z tego powodu, różne elementy mogą być tworzone niezależnie, z możliwością pracy grupowej. </w:t>
      </w:r>
      <w:r w:rsidR="009A3DC5">
        <w:t>Kolejnym krokiem przy rozwijaniu aplikacji byłoby stworzenie systemu zarządzania budżetem domowym, wraz z jego analizą. Jest to temat dobrze wpasowujący się w założenia projektow</w:t>
      </w:r>
      <w:r w:rsidR="003E68CB">
        <w:t xml:space="preserve">e, jak i potrzebny dla wielu gospodarstw domowych. Dla większej wygody użytkowników, w późniejszym etapie prac, stworzona by była aplikacja mobilna wykorzystująca aktualnie napisane API. Była by ona zsynchronizowana z aplikacją webową i umożliwiała wykonywać te same operacje. Umożliwiłoby to zarządzanie domostwem z każdego miejsca, nie tylko przy ekranie komputera. </w:t>
      </w:r>
    </w:p>
    <w:p w14:paraId="4C0961B9" w14:textId="23BCB988" w:rsidR="00E65B0F" w:rsidRDefault="00E65B0F" w:rsidP="00E65B0F">
      <w:pPr>
        <w:pStyle w:val="Tekstpods"/>
        <w:jc w:val="left"/>
      </w:pPr>
      <w:r>
        <w:t xml:space="preserve">Jedną z rzeczy, które byłyby niezbędne przy wydaniu gotowego produktu, byłoby zapewnienie </w:t>
      </w:r>
      <w:r w:rsidR="000E6F9A">
        <w:t xml:space="preserve">bezpiecznej współbieżności dla wielu użytkowników </w:t>
      </w:r>
      <w:r w:rsidR="000E6F9A">
        <w:lastRenderedPageBreak/>
        <w:t xml:space="preserve">korzystających z systemu. Można to uzyskać np. przez zastosowanie  </w:t>
      </w:r>
      <w:r>
        <w:t xml:space="preserve"> </w:t>
      </w:r>
      <w:r w:rsidR="000E6F9A">
        <w:t xml:space="preserve">optymistycznej lub pesymistycznej kontroli współbieżności. </w:t>
      </w:r>
      <w:r w:rsidR="009A6658">
        <w:t xml:space="preserve">Zapewni ona to, że jeśli więcej niż jedna osoba w tej samej chwili będzie próbowała zmodyfikować ten sam zasób, zwrócony zostanie błąd. Kontrola pesymistyczna blokuje zasób za każdym razem gdy jest używany, co mogłoby być niedopuszczalne dla tego typu aplikacji. Lepszym rozwiązaniem jest skorzystanie z opcji optymistycznej, która dopiero przy zapisie sprawdza, czy nie został on wcześniej zmodyfikowany przez innego użytkownika. Zapewnia on też wyższą wydajność kosztem </w:t>
      </w:r>
      <w:r w:rsidR="009A6658" w:rsidRPr="009A6658">
        <w:t>okazjonalnego</w:t>
      </w:r>
      <w:r w:rsidR="009A6658">
        <w:t xml:space="preserve"> odrzucenia zmian [11].</w:t>
      </w:r>
      <w:r w:rsidR="00B70009">
        <w:t xml:space="preserve"> System logowania błędów byłby również konieczny, by wychwycić wszystkie </w:t>
      </w:r>
      <w:proofErr w:type="spellStart"/>
      <w:r w:rsidR="00B70009">
        <w:t>errory</w:t>
      </w:r>
      <w:proofErr w:type="spellEnd"/>
      <w:r w:rsidR="00B70009">
        <w:t xml:space="preserve"> powstałe w systemie.</w:t>
      </w:r>
    </w:p>
    <w:p w14:paraId="51EE1D77" w14:textId="3FF9C557" w:rsidR="006C55FC" w:rsidRDefault="003E68CB" w:rsidP="006C55FC">
      <w:pPr>
        <w:pStyle w:val="Tekstpods"/>
      </w:pPr>
      <w:r>
        <w:t xml:space="preserve">Optymalizacja jest sektorem, w którym szczególnie jest jeszcze miejsce na udoskonalenia. Dane nie są w żaden sposób przechowywane w pamięci podręcznej (ang. Cache), lecz za każdym razem pobierane z bazy danych. Sama baza w przypadku większej liczby użytkowników również wymagałaby poprawy. </w:t>
      </w:r>
      <w:r w:rsidR="00E65B0F">
        <w:t>Dużą różnice w czasach zwracania wyników można osiągnąć tworząc indeksy, które poprawiają szybkość wyszukiwania dokumentów. W przypadku, gdy liczba użytkowników byłaby już duża i stale rosła, dobrym rozwiązaniem byłoby podzielenie bazy na mniejsze jednostki (</w:t>
      </w:r>
      <w:proofErr w:type="spellStart"/>
      <w:r w:rsidR="00E65B0F">
        <w:t>shardy</w:t>
      </w:r>
      <w:proofErr w:type="spellEnd"/>
      <w:r w:rsidR="00E65B0F">
        <w:t>), które niezależnie obsługują żądania. Mimo że w aktualnym stadium projektu jest to niepotrzebne, warto znać sposoby poprawy wydajności, ponieważ to baza danych jest trzonem całej aplikacji.</w:t>
      </w:r>
      <w:r w:rsidR="00B70009">
        <w:t xml:space="preserve"> </w:t>
      </w:r>
    </w:p>
    <w:p w14:paraId="6FBFAC4B" w14:textId="05FB8042" w:rsidR="006F1223" w:rsidRDefault="006C55FC" w:rsidP="006C55FC">
      <w:pPr>
        <w:pStyle w:val="Nagwek2"/>
      </w:pPr>
      <w:r>
        <w:t>Problemy napotkane w trakcie pracy</w:t>
      </w:r>
    </w:p>
    <w:p w14:paraId="31BF8D87" w14:textId="77777777" w:rsidR="00961C4C" w:rsidRDefault="00AF6C25" w:rsidP="00961C4C">
      <w:pPr>
        <w:pStyle w:val="Tekstpods"/>
      </w:pPr>
      <w:r>
        <w:t xml:space="preserve">Podczas implementacji oprogramowania, </w:t>
      </w:r>
      <w:r w:rsidR="00961C4C">
        <w:t xml:space="preserve">problemy napotyka się na porządku dziennym. Są one nieodłączną częścią programowania i to one sprawiają że jest ono ciekawe i nieprzewidywalne. W tym projekcie, główne przeszkody zostały napotkane w części klienckiej, przez gorszą znajomość używanych tam języków przez autora. Podczas programowania serwera, </w:t>
      </w:r>
      <w:r w:rsidR="00961C4C">
        <w:lastRenderedPageBreak/>
        <w:t>głównym wyzwaniem była poprawna konfiguracja zabezpieczeń oraz wtyczki do generacji API.</w:t>
      </w:r>
    </w:p>
    <w:p w14:paraId="1C742039" w14:textId="6AABAED5" w:rsidR="006C55FC" w:rsidRDefault="00961C4C" w:rsidP="00961C4C">
      <w:pPr>
        <w:pStyle w:val="Tekstpods"/>
      </w:pPr>
      <w:r>
        <w:t>Spring Security jest projektem z bogatą dokumentacją</w:t>
      </w:r>
      <w:r w:rsidR="00B65455">
        <w:t>, lecz jego konfiguracja jest długa i wymaga stworzenia wielu klas konfiguracyjnych.</w:t>
      </w:r>
      <w:r w:rsidR="00703BC0">
        <w:t xml:space="preserve"> Wiele poradników opiera się na wybudowanym przez </w:t>
      </w:r>
      <w:proofErr w:type="spellStart"/>
      <w:r w:rsidR="00703BC0">
        <w:t>framework</w:t>
      </w:r>
      <w:proofErr w:type="spellEnd"/>
      <w:r w:rsidR="00703BC0">
        <w:t xml:space="preserve"> </w:t>
      </w:r>
      <w:r w:rsidR="00E312FD">
        <w:t>mechanizmie zabezpieczenia</w:t>
      </w:r>
      <w:r w:rsidR="00703BC0">
        <w:t>, który domyślnie</w:t>
      </w:r>
      <w:r w:rsidR="00E312FD">
        <w:t xml:space="preserve"> przygotowuje panel logowani,</w:t>
      </w:r>
      <w:r w:rsidR="00703BC0">
        <w:t xml:space="preserve"> zarządza sesj</w:t>
      </w:r>
      <w:r w:rsidR="00E312FD">
        <w:t>ą, autoryzacją i autentykacją</w:t>
      </w:r>
      <w:r w:rsidR="00703BC0">
        <w:t>. W przypadku tego projektu, widoki stworzone są w oddzielnej aplikacji,</w:t>
      </w:r>
      <w:r w:rsidR="00E312FD">
        <w:t xml:space="preserve"> więc wszystkie wymienione elementy należy stworzyć samemu. Spring Security odpowiada wtedy tylko za autoryzacje przez zwrócenie </w:t>
      </w:r>
      <w:proofErr w:type="spellStart"/>
      <w:r w:rsidR="00E312FD">
        <w:t>tokenu</w:t>
      </w:r>
      <w:proofErr w:type="spellEnd"/>
      <w:r w:rsidR="00E312FD">
        <w:t xml:space="preserve"> oraz jego weryfikację przy każdym zapytaniu, co jest innym typem uwierzytelniania niż domyślna konfiguracja. Wymagane jest więc sprecyzowanie każdego etapu autoryzacji i autentykacji przez ustalenie formatu przychodzących danych, sposobu </w:t>
      </w:r>
      <w:r w:rsidR="004F6654">
        <w:t xml:space="preserve">ich przetwarzania (np. porównanie nazwy użytkownika i hasła z danymi dostępnymi na bazie) oraz formatu zwracanego nagłówka. Cały proces nie jest zbyt dobrze opisany w dokumentacji, co znacząco utrudniało implementacje. Dodatkowo, odwołując się do API z innej aplikacji (to jest, korzystającej z innego protokołu, innego hosta lub portu), musimy odpowiednio ustawić mechanizm </w:t>
      </w:r>
      <w:r w:rsidR="004F6654">
        <w:br/>
        <w:t>CORS (</w:t>
      </w:r>
      <w:r w:rsidR="004F6654" w:rsidRPr="004F6654">
        <w:t>Cross-</w:t>
      </w:r>
      <w:proofErr w:type="spellStart"/>
      <w:r w:rsidR="004F6654" w:rsidRPr="004F6654">
        <w:t>Origin</w:t>
      </w:r>
      <w:proofErr w:type="spellEnd"/>
      <w:r w:rsidR="004F6654" w:rsidRPr="004F6654">
        <w:t xml:space="preserve"> Resource </w:t>
      </w:r>
      <w:proofErr w:type="spellStart"/>
      <w:r w:rsidR="004F6654" w:rsidRPr="004F6654">
        <w:t>Sharing</w:t>
      </w:r>
      <w:proofErr w:type="spellEnd"/>
      <w:r w:rsidR="004F6654">
        <w:t>), by serwer akceptował zapytania pochodzące z innego źródła (</w:t>
      </w:r>
      <w:proofErr w:type="spellStart"/>
      <w:r w:rsidR="004F6654">
        <w:t>origina</w:t>
      </w:r>
      <w:proofErr w:type="spellEnd"/>
      <w:r w:rsidR="004F6654">
        <w:t>).</w:t>
      </w:r>
    </w:p>
    <w:p w14:paraId="7D955624" w14:textId="01CB8123" w:rsidR="004135D1" w:rsidRDefault="004F6654" w:rsidP="004135D1">
      <w:pPr>
        <w:pStyle w:val="Tekstpods"/>
      </w:pPr>
      <w:r>
        <w:t xml:space="preserve">Kolejnym przeszkodą było poprawne skonfigurowanie narzędzia </w:t>
      </w:r>
      <w:proofErr w:type="spellStart"/>
      <w:r>
        <w:t>Swagger</w:t>
      </w:r>
      <w:proofErr w:type="spellEnd"/>
      <w:r>
        <w:t xml:space="preserve"> </w:t>
      </w:r>
      <w:proofErr w:type="spellStart"/>
      <w:r>
        <w:t>Codegen</w:t>
      </w:r>
      <w:proofErr w:type="spellEnd"/>
      <w:r>
        <w:t xml:space="preserve">. W programie, było ono używane za pomocą wtyczki do </w:t>
      </w:r>
      <w:proofErr w:type="spellStart"/>
      <w:r>
        <w:t>Mavena</w:t>
      </w:r>
      <w:proofErr w:type="spellEnd"/>
      <w:r>
        <w:t xml:space="preserve"> o nazwie </w:t>
      </w:r>
      <w:proofErr w:type="spellStart"/>
      <w:r w:rsidRPr="004F6654">
        <w:t>swagger-codegen-maven-plugin</w:t>
      </w:r>
      <w:proofErr w:type="spellEnd"/>
      <w:r>
        <w:t xml:space="preserve">. Umożliwia ona </w:t>
      </w:r>
      <w:r w:rsidR="004135D1">
        <w:t xml:space="preserve">generowanie API z poziomu aplikacji, jednak do poprawnej pracy, wymaga dużą ilość konfiguracji. Największą wadą, jest jednak bardzo skromna dokumentacja, która nie obejmuje wielu ważnych parametrów. </w:t>
      </w:r>
      <w:proofErr w:type="spellStart"/>
      <w:r w:rsidR="004135D1">
        <w:t>Plugin</w:t>
      </w:r>
      <w:proofErr w:type="spellEnd"/>
      <w:r w:rsidR="004135D1">
        <w:t xml:space="preserve"> nie może być uruchamiany przez  tworzony przez środowisko skrypt, tylko wykonując komendę  </w:t>
      </w:r>
      <w:proofErr w:type="spellStart"/>
      <w:r w:rsidR="004135D1">
        <w:t>maven</w:t>
      </w:r>
      <w:proofErr w:type="spellEnd"/>
      <w:r w:rsidR="004135D1">
        <w:t xml:space="preserve"> </w:t>
      </w:r>
      <w:proofErr w:type="spellStart"/>
      <w:r w:rsidR="004135D1">
        <w:t>install</w:t>
      </w:r>
      <w:proofErr w:type="spellEnd"/>
      <w:r w:rsidR="004135D1">
        <w:t>, co również nie było nigdzie opisane. Biorąc pod uwagę ilość</w:t>
      </w:r>
      <w:r w:rsidR="00F7368E">
        <w:t xml:space="preserve"> wysiłku wymaganego</w:t>
      </w:r>
      <w:r w:rsidR="004135D1">
        <w:t xml:space="preserve"> do rozpoczęcia używania narzędzia, </w:t>
      </w:r>
      <w:r w:rsidR="00F7368E">
        <w:t>używanie go w małych projektach nie będzie dawało optymalizacji czasowej przy pisaniu API.</w:t>
      </w:r>
      <w:bookmarkStart w:id="20" w:name="_GoBack"/>
      <w:bookmarkEnd w:id="20"/>
    </w:p>
    <w:p w14:paraId="7725C3B9" w14:textId="47ABF39C" w:rsidR="000C3996" w:rsidRPr="004135D1" w:rsidRDefault="000C3996" w:rsidP="004135D1">
      <w:pPr>
        <w:pStyle w:val="Tekstpods"/>
      </w:pPr>
      <w:r>
        <w:lastRenderedPageBreak/>
        <w:t xml:space="preserve">Dużą przeszkodą podczas pisania wyglądu aplikacji okazał się parametr </w:t>
      </w:r>
      <w:proofErr w:type="spellStart"/>
      <w:r w:rsidRPr="000C3996">
        <w:rPr>
          <w:i/>
          <w:iCs/>
        </w:rPr>
        <w:t>contenteditable</w:t>
      </w:r>
      <w:proofErr w:type="spellEnd"/>
      <w:r>
        <w:rPr>
          <w:i/>
          <w:iCs/>
        </w:rPr>
        <w:t>.</w:t>
      </w:r>
      <w:r>
        <w:t xml:space="preserve"> Używany jest on podczas edytowania notatek i list. </w:t>
      </w:r>
    </w:p>
    <w:p w14:paraId="27419962" w14:textId="4DF6DD83" w:rsidR="006F1223" w:rsidRPr="003F1F2E" w:rsidRDefault="006F1223">
      <w:pPr>
        <w:overflowPunct/>
        <w:autoSpaceDE/>
        <w:autoSpaceDN/>
        <w:adjustRightInd/>
        <w:textAlignment w:val="auto"/>
      </w:pPr>
    </w:p>
    <w:p w14:paraId="1AA5F9E1" w14:textId="77777777" w:rsidR="006F1223" w:rsidRPr="003F1F2E" w:rsidRDefault="006F1223">
      <w:pPr>
        <w:overflowPunct/>
        <w:autoSpaceDE/>
        <w:autoSpaceDN/>
        <w:adjustRightInd/>
        <w:textAlignment w:val="auto"/>
      </w:pPr>
    </w:p>
    <w:p w14:paraId="6C6FE5D5" w14:textId="77777777" w:rsidR="00A45212" w:rsidRPr="003F1F2E" w:rsidRDefault="00A45212" w:rsidP="00032F31">
      <w:pPr>
        <w:overflowPunct/>
        <w:autoSpaceDE/>
        <w:autoSpaceDN/>
        <w:adjustRightInd/>
        <w:textAlignment w:val="auto"/>
        <w:sectPr w:rsidR="00A45212" w:rsidRPr="003F1F2E" w:rsidSect="00326F59">
          <w:headerReference w:type="even" r:id="rId51"/>
          <w:headerReference w:type="default" r:id="rId52"/>
          <w:footnotePr>
            <w:numRestart w:val="eachPage"/>
          </w:footnotePr>
          <w:pgSz w:w="11907" w:h="16840" w:code="9"/>
          <w:pgMar w:top="2155" w:right="2665" w:bottom="2778" w:left="1701" w:header="1814" w:footer="1814" w:gutter="0"/>
          <w:cols w:space="708"/>
          <w:titlePg/>
          <w:docGrid w:linePitch="326"/>
        </w:sectPr>
      </w:pPr>
    </w:p>
    <w:p w14:paraId="1BD105F5" w14:textId="77777777" w:rsidR="00C05998" w:rsidRPr="003F1F2E" w:rsidRDefault="00C05998">
      <w:pPr>
        <w:overflowPunct/>
        <w:autoSpaceDE/>
        <w:autoSpaceDN/>
        <w:adjustRightInd/>
        <w:textAlignment w:val="auto"/>
        <w:sectPr w:rsidR="00C05998" w:rsidRPr="003F1F2E" w:rsidSect="00326F59">
          <w:headerReference w:type="even" r:id="rId53"/>
          <w:headerReference w:type="default" r:id="rId54"/>
          <w:footnotePr>
            <w:numRestart w:val="eachPage"/>
          </w:footnotePr>
          <w:pgSz w:w="11907" w:h="16840" w:code="9"/>
          <w:pgMar w:top="2155" w:right="2665" w:bottom="2778" w:left="1701" w:header="1814" w:footer="1814" w:gutter="0"/>
          <w:pgNumType w:fmt="lowerRoman" w:start="1"/>
          <w:cols w:space="708"/>
          <w:docGrid w:linePitch="326"/>
        </w:sectPr>
      </w:pPr>
    </w:p>
    <w:p w14:paraId="3CDE38EF" w14:textId="77777777" w:rsidR="00032F31" w:rsidRPr="003F1F2E" w:rsidRDefault="00032F31">
      <w:pPr>
        <w:overflowPunct/>
        <w:autoSpaceDE/>
        <w:autoSpaceDN/>
        <w:adjustRightInd/>
        <w:textAlignment w:val="auto"/>
      </w:pPr>
    </w:p>
    <w:p w14:paraId="343AF3C1" w14:textId="77777777" w:rsidR="00C228EF" w:rsidRPr="003F1F2E" w:rsidRDefault="00E45A30" w:rsidP="001F24F6">
      <w:pPr>
        <w:pStyle w:val="Nagwek1"/>
        <w:numPr>
          <w:ilvl w:val="0"/>
          <w:numId w:val="0"/>
        </w:numPr>
        <w:ind w:left="363"/>
      </w:pPr>
      <w:bookmarkStart w:id="21" w:name="_Bibliografia"/>
      <w:bookmarkStart w:id="22" w:name="_Toc526887092"/>
      <w:bookmarkEnd w:id="21"/>
      <w:r w:rsidRPr="003F1F2E">
        <w:t>B</w:t>
      </w:r>
      <w:r w:rsidR="005E07A9" w:rsidRPr="003F1F2E">
        <w:t>ibliografia</w:t>
      </w:r>
      <w:bookmarkEnd w:id="2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6763"/>
      </w:tblGrid>
      <w:tr w:rsidR="00DF76E0" w:rsidRPr="003F1F2E" w14:paraId="75CC7721" w14:textId="77777777" w:rsidTr="00B70009">
        <w:trPr>
          <w:cantSplit/>
          <w:trHeight w:val="227"/>
        </w:trPr>
        <w:tc>
          <w:tcPr>
            <w:tcW w:w="552" w:type="dxa"/>
          </w:tcPr>
          <w:p w14:paraId="54A5FF2A" w14:textId="77777777" w:rsidR="00DF76E0" w:rsidRPr="003F1F2E" w:rsidRDefault="00DF76E0" w:rsidP="00240636">
            <w:pPr>
              <w:pStyle w:val="Literatwykaz"/>
              <w:tabs>
                <w:tab w:val="clear" w:pos="567"/>
              </w:tabs>
              <w:spacing w:after="120"/>
              <w:ind w:left="0" w:firstLine="0"/>
              <w:jc w:val="left"/>
            </w:pPr>
            <w:r w:rsidRPr="003F1F2E">
              <w:t>[1]</w:t>
            </w:r>
          </w:p>
        </w:tc>
        <w:tc>
          <w:tcPr>
            <w:tcW w:w="6763" w:type="dxa"/>
          </w:tcPr>
          <w:p w14:paraId="7F3AD61B" w14:textId="77777777" w:rsidR="008A4152" w:rsidRPr="003F1F2E" w:rsidRDefault="00BD6BD1" w:rsidP="008A4152">
            <w:pPr>
              <w:overflowPunct/>
              <w:autoSpaceDE/>
              <w:autoSpaceDN/>
              <w:adjustRightInd/>
              <w:textAlignment w:val="auto"/>
            </w:pPr>
            <w:r w:rsidRPr="003F1F2E">
              <w:t xml:space="preserve">Simon </w:t>
            </w:r>
            <w:proofErr w:type="spellStart"/>
            <w:r w:rsidRPr="003F1F2E">
              <w:t>Kemp</w:t>
            </w:r>
            <w:proofErr w:type="spellEnd"/>
            <w:r w:rsidRPr="003F1F2E">
              <w:t xml:space="preserve">. </w:t>
            </w:r>
            <w:r w:rsidRPr="003F1F2E">
              <w:rPr>
                <w:i/>
              </w:rPr>
              <w:t xml:space="preserve">Digital 2019: Global Internet </w:t>
            </w:r>
            <w:proofErr w:type="spellStart"/>
            <w:r w:rsidRPr="003F1F2E">
              <w:rPr>
                <w:i/>
              </w:rPr>
              <w:t>Use</w:t>
            </w:r>
            <w:proofErr w:type="spellEnd"/>
            <w:r w:rsidRPr="003F1F2E">
              <w:rPr>
                <w:i/>
              </w:rPr>
              <w:t xml:space="preserve"> </w:t>
            </w:r>
            <w:proofErr w:type="spellStart"/>
            <w:r w:rsidRPr="003F1F2E">
              <w:rPr>
                <w:i/>
              </w:rPr>
              <w:t>Accelerates</w:t>
            </w:r>
            <w:proofErr w:type="spellEnd"/>
            <w:r w:rsidRPr="003F1F2E">
              <w:rPr>
                <w:i/>
              </w:rPr>
              <w:t xml:space="preserve"> – We </w:t>
            </w:r>
            <w:proofErr w:type="spellStart"/>
            <w:r w:rsidRPr="003F1F2E">
              <w:rPr>
                <w:i/>
              </w:rPr>
              <w:t>Are</w:t>
            </w:r>
            <w:proofErr w:type="spellEnd"/>
            <w:r w:rsidRPr="003F1F2E">
              <w:rPr>
                <w:i/>
              </w:rPr>
              <w:t xml:space="preserve"> </w:t>
            </w:r>
            <w:proofErr w:type="spellStart"/>
            <w:r w:rsidRPr="003F1F2E">
              <w:rPr>
                <w:i/>
              </w:rPr>
              <w:t>Social</w:t>
            </w:r>
            <w:proofErr w:type="spellEnd"/>
            <w:r w:rsidR="008A4152" w:rsidRPr="003F1F2E">
              <w:t>.</w:t>
            </w:r>
            <w:r w:rsidR="0049420C" w:rsidRPr="003F1F2E">
              <w:t xml:space="preserve"> </w:t>
            </w:r>
            <w:r w:rsidRPr="003F1F2E">
              <w:rPr>
                <w:rFonts w:ascii="Courier New" w:hAnsi="Courier New" w:cs="Courier New"/>
                <w:color w:val="000000"/>
                <w:sz w:val="20"/>
              </w:rPr>
              <w:t xml:space="preserve">https://wearesocial.com/blog/2019/01/digital-2019-global-internet-use-accelerates </w:t>
            </w:r>
            <w:r w:rsidR="0049420C" w:rsidRPr="003F1F2E">
              <w:t xml:space="preserve">[data dostępu: </w:t>
            </w:r>
            <w:r w:rsidRPr="003F1F2E">
              <w:t>2019-11-20]</w:t>
            </w:r>
          </w:p>
          <w:p w14:paraId="0F34C093" w14:textId="77777777" w:rsidR="00174E3D" w:rsidRPr="003F1F2E" w:rsidRDefault="00174E3D" w:rsidP="008A4152">
            <w:pPr>
              <w:overflowPunct/>
              <w:autoSpaceDE/>
              <w:autoSpaceDN/>
              <w:adjustRightInd/>
              <w:textAlignment w:val="auto"/>
            </w:pPr>
          </w:p>
        </w:tc>
      </w:tr>
      <w:tr w:rsidR="0049420C" w:rsidRPr="003F1F2E" w14:paraId="2AEB16F1" w14:textId="77777777" w:rsidTr="00B70009">
        <w:trPr>
          <w:cantSplit/>
          <w:trHeight w:val="227"/>
        </w:trPr>
        <w:tc>
          <w:tcPr>
            <w:tcW w:w="552" w:type="dxa"/>
          </w:tcPr>
          <w:p w14:paraId="400321E0" w14:textId="77777777" w:rsidR="0049420C" w:rsidRPr="003F1F2E" w:rsidRDefault="0049420C" w:rsidP="0049420C">
            <w:pPr>
              <w:pStyle w:val="Literatwykaz"/>
              <w:tabs>
                <w:tab w:val="clear" w:pos="567"/>
              </w:tabs>
              <w:spacing w:after="120"/>
              <w:ind w:left="0" w:firstLine="0"/>
              <w:jc w:val="left"/>
            </w:pPr>
            <w:r w:rsidRPr="003F1F2E">
              <w:t>[2]</w:t>
            </w:r>
          </w:p>
        </w:tc>
        <w:tc>
          <w:tcPr>
            <w:tcW w:w="6763" w:type="dxa"/>
          </w:tcPr>
          <w:p w14:paraId="53377600" w14:textId="6FB77F5B" w:rsidR="0049420C" w:rsidRPr="003F1F2E" w:rsidRDefault="006276B4" w:rsidP="006F1223">
            <w:pPr>
              <w:overflowPunct/>
              <w:autoSpaceDE/>
              <w:autoSpaceDN/>
              <w:adjustRightInd/>
              <w:textAlignment w:val="auto"/>
            </w:pPr>
            <w:r w:rsidRPr="003F1F2E">
              <w:rPr>
                <w:i/>
              </w:rPr>
              <w:t>Spring framework</w:t>
            </w:r>
            <w:r w:rsidR="0049420C" w:rsidRPr="003F1F2E">
              <w:t xml:space="preserve">. </w:t>
            </w:r>
            <w:hyperlink r:id="rId55" w:history="1">
              <w:r w:rsidR="004F2329" w:rsidRPr="003F1F2E">
                <w:rPr>
                  <w:rFonts w:ascii="Courier New" w:hAnsi="Courier New" w:cs="Courier New"/>
                  <w:color w:val="000000"/>
                  <w:sz w:val="20"/>
                </w:rPr>
                <w:t>https://spring.io/</w:t>
              </w:r>
            </w:hyperlink>
            <w:r w:rsidR="004F2329" w:rsidRPr="003F1F2E">
              <w:rPr>
                <w:rFonts w:ascii="Courier New" w:hAnsi="Courier New" w:cs="Courier New"/>
                <w:color w:val="000000"/>
                <w:sz w:val="20"/>
              </w:rPr>
              <w:t xml:space="preserve"> </w:t>
            </w:r>
            <w:r w:rsidR="004F2329" w:rsidRPr="003F1F2E">
              <w:t>[data dostępu: 2019-11-22]</w:t>
            </w:r>
          </w:p>
          <w:p w14:paraId="11B6BFDC" w14:textId="77777777" w:rsidR="0049420C" w:rsidRPr="003F1F2E" w:rsidRDefault="0049420C" w:rsidP="006F1223">
            <w:pPr>
              <w:overflowPunct/>
              <w:autoSpaceDE/>
              <w:autoSpaceDN/>
              <w:adjustRightInd/>
              <w:textAlignment w:val="auto"/>
            </w:pPr>
          </w:p>
        </w:tc>
      </w:tr>
      <w:tr w:rsidR="00DF76E0" w:rsidRPr="003F1F2E" w14:paraId="40660209" w14:textId="77777777" w:rsidTr="00B70009">
        <w:trPr>
          <w:cantSplit/>
          <w:trHeight w:val="227"/>
        </w:trPr>
        <w:tc>
          <w:tcPr>
            <w:tcW w:w="552" w:type="dxa"/>
          </w:tcPr>
          <w:p w14:paraId="17DBE1FC" w14:textId="77777777" w:rsidR="00DF76E0" w:rsidRPr="003F1F2E" w:rsidRDefault="00DF76E0" w:rsidP="0049420C">
            <w:pPr>
              <w:pStyle w:val="Literatwykaz"/>
              <w:tabs>
                <w:tab w:val="clear" w:pos="567"/>
              </w:tabs>
              <w:spacing w:after="120"/>
              <w:ind w:left="0" w:firstLine="0"/>
              <w:jc w:val="left"/>
            </w:pPr>
            <w:r w:rsidRPr="003F1F2E">
              <w:t>[</w:t>
            </w:r>
            <w:r w:rsidR="0049420C" w:rsidRPr="003F1F2E">
              <w:t>3</w:t>
            </w:r>
            <w:r w:rsidRPr="003F1F2E">
              <w:t>]</w:t>
            </w:r>
          </w:p>
        </w:tc>
        <w:tc>
          <w:tcPr>
            <w:tcW w:w="6763" w:type="dxa"/>
          </w:tcPr>
          <w:p w14:paraId="6979507E" w14:textId="1A49DB62" w:rsidR="008A4152" w:rsidRPr="003F1F2E" w:rsidRDefault="004F2329" w:rsidP="008A4152">
            <w:pPr>
              <w:overflowPunct/>
              <w:autoSpaceDE/>
              <w:autoSpaceDN/>
              <w:adjustRightInd/>
              <w:textAlignment w:val="auto"/>
            </w:pPr>
            <w:proofErr w:type="spellStart"/>
            <w:r w:rsidRPr="003F1F2E">
              <w:rPr>
                <w:i/>
              </w:rPr>
              <w:t>Angular</w:t>
            </w:r>
            <w:proofErr w:type="spellEnd"/>
            <w:r w:rsidRPr="003F1F2E">
              <w:rPr>
                <w:rFonts w:ascii="Courier New" w:hAnsi="Courier New" w:cs="Courier New"/>
                <w:color w:val="000000"/>
                <w:sz w:val="20"/>
              </w:rPr>
              <w:t xml:space="preserve"> </w:t>
            </w:r>
            <w:hyperlink r:id="rId56" w:history="1">
              <w:r w:rsidRPr="003F1F2E">
                <w:rPr>
                  <w:rFonts w:ascii="Courier New" w:hAnsi="Courier New" w:cs="Courier New"/>
                  <w:color w:val="000000"/>
                  <w:sz w:val="20"/>
                </w:rPr>
                <w:t>https://angular.io/</w:t>
              </w:r>
            </w:hyperlink>
            <w:r w:rsidRPr="003F1F2E">
              <w:t xml:space="preserve"> [data dostępu: 2019-11-22]</w:t>
            </w:r>
          </w:p>
          <w:p w14:paraId="6E11EAB5" w14:textId="77777777" w:rsidR="00174E3D" w:rsidRPr="003F1F2E" w:rsidRDefault="00174E3D" w:rsidP="00DF76E0">
            <w:pPr>
              <w:overflowPunct/>
              <w:autoSpaceDE/>
              <w:autoSpaceDN/>
              <w:adjustRightInd/>
              <w:textAlignment w:val="auto"/>
            </w:pPr>
          </w:p>
        </w:tc>
      </w:tr>
      <w:tr w:rsidR="00DF76E0" w:rsidRPr="003F1F2E" w14:paraId="782587BA" w14:textId="77777777" w:rsidTr="00B70009">
        <w:trPr>
          <w:cantSplit/>
        </w:trPr>
        <w:tc>
          <w:tcPr>
            <w:tcW w:w="552" w:type="dxa"/>
          </w:tcPr>
          <w:p w14:paraId="2468FCD8" w14:textId="77777777" w:rsidR="00DF76E0" w:rsidRPr="003F1F2E" w:rsidRDefault="00DF76E0" w:rsidP="0049420C">
            <w:pPr>
              <w:pStyle w:val="Literatwykaz"/>
              <w:tabs>
                <w:tab w:val="clear" w:pos="567"/>
              </w:tabs>
              <w:spacing w:after="120"/>
              <w:ind w:left="0" w:firstLine="0"/>
              <w:jc w:val="left"/>
            </w:pPr>
            <w:r w:rsidRPr="003F1F2E">
              <w:t>[</w:t>
            </w:r>
            <w:r w:rsidR="0049420C" w:rsidRPr="003F1F2E">
              <w:t>4</w:t>
            </w:r>
            <w:r w:rsidRPr="003F1F2E">
              <w:t>]</w:t>
            </w:r>
          </w:p>
        </w:tc>
        <w:tc>
          <w:tcPr>
            <w:tcW w:w="6763" w:type="dxa"/>
          </w:tcPr>
          <w:p w14:paraId="355CA862" w14:textId="3EB47678" w:rsidR="00B00172" w:rsidRPr="003F1F2E" w:rsidRDefault="00447793" w:rsidP="00447793">
            <w:pPr>
              <w:overflowPunct/>
              <w:autoSpaceDE/>
              <w:autoSpaceDN/>
              <w:adjustRightInd/>
              <w:textAlignment w:val="auto"/>
            </w:pPr>
            <w:proofErr w:type="spellStart"/>
            <w:r w:rsidRPr="003F1F2E">
              <w:rPr>
                <w:i/>
              </w:rPr>
              <w:t>MongoDB</w:t>
            </w:r>
            <w:proofErr w:type="spellEnd"/>
            <w:r w:rsidRPr="003F1F2E">
              <w:t xml:space="preserve"> </w:t>
            </w:r>
            <w:hyperlink r:id="rId57" w:history="1">
              <w:r w:rsidRPr="003F1F2E">
                <w:rPr>
                  <w:rFonts w:ascii="Courier New" w:hAnsi="Courier New" w:cs="Courier New"/>
                  <w:color w:val="000000"/>
                  <w:sz w:val="20"/>
                </w:rPr>
                <w:t>https://www.mongodb.com/</w:t>
              </w:r>
            </w:hyperlink>
            <w:r w:rsidRPr="003F1F2E">
              <w:rPr>
                <w:rFonts w:ascii="Courier New" w:hAnsi="Courier New" w:cs="Courier New"/>
                <w:color w:val="000000"/>
                <w:sz w:val="20"/>
              </w:rPr>
              <w:t xml:space="preserve"> </w:t>
            </w:r>
            <w:r w:rsidRPr="003F1F2E">
              <w:t>[data dostępu: 2019-11-22]</w:t>
            </w:r>
          </w:p>
          <w:p w14:paraId="4CEB40E6" w14:textId="4BE7740E" w:rsidR="00AE3F90" w:rsidRPr="003F1F2E" w:rsidRDefault="00AE3F90" w:rsidP="00447793">
            <w:pPr>
              <w:overflowPunct/>
              <w:autoSpaceDE/>
              <w:autoSpaceDN/>
              <w:adjustRightInd/>
              <w:textAlignment w:val="auto"/>
            </w:pPr>
          </w:p>
        </w:tc>
      </w:tr>
      <w:tr w:rsidR="00B00172" w:rsidRPr="003F1F2E" w14:paraId="035F33A6" w14:textId="77777777" w:rsidTr="00B70009">
        <w:trPr>
          <w:cantSplit/>
        </w:trPr>
        <w:tc>
          <w:tcPr>
            <w:tcW w:w="552" w:type="dxa"/>
          </w:tcPr>
          <w:p w14:paraId="18008DBD" w14:textId="36B4E494" w:rsidR="00B00172" w:rsidRPr="003F1F2E" w:rsidRDefault="00B00172" w:rsidP="0049420C">
            <w:pPr>
              <w:pStyle w:val="Literatwykaz"/>
              <w:tabs>
                <w:tab w:val="clear" w:pos="567"/>
              </w:tabs>
              <w:spacing w:after="120"/>
              <w:ind w:left="0" w:firstLine="0"/>
              <w:jc w:val="left"/>
            </w:pPr>
            <w:r w:rsidRPr="003F1F2E">
              <w:t>[5]</w:t>
            </w:r>
          </w:p>
        </w:tc>
        <w:tc>
          <w:tcPr>
            <w:tcW w:w="6763" w:type="dxa"/>
          </w:tcPr>
          <w:p w14:paraId="684A3EFC" w14:textId="1A1DD051" w:rsidR="00B00172" w:rsidRPr="003F1F2E" w:rsidRDefault="00B00172" w:rsidP="00447793">
            <w:pPr>
              <w:overflowPunct/>
              <w:autoSpaceDE/>
              <w:autoSpaceDN/>
              <w:adjustRightInd/>
              <w:textAlignment w:val="auto"/>
              <w:rPr>
                <w:i/>
              </w:rPr>
            </w:pPr>
            <w:proofErr w:type="spellStart"/>
            <w:r w:rsidRPr="003F1F2E">
              <w:rPr>
                <w:i/>
              </w:rPr>
              <w:t>Swagger</w:t>
            </w:r>
            <w:proofErr w:type="spellEnd"/>
            <w:r w:rsidRPr="003F1F2E">
              <w:rPr>
                <w:rFonts w:ascii="Courier New" w:hAnsi="Courier New" w:cs="Courier New"/>
                <w:color w:val="000000"/>
                <w:sz w:val="20"/>
              </w:rPr>
              <w:t xml:space="preserve"> </w:t>
            </w:r>
            <w:hyperlink r:id="rId58" w:history="1">
              <w:r w:rsidRPr="003F1F2E">
                <w:rPr>
                  <w:rFonts w:ascii="Courier New" w:hAnsi="Courier New" w:cs="Courier New"/>
                  <w:color w:val="000000"/>
                  <w:sz w:val="20"/>
                </w:rPr>
                <w:t>https://swagger.io/</w:t>
              </w:r>
            </w:hyperlink>
            <w:r w:rsidRPr="003F1F2E">
              <w:t xml:space="preserve"> [data dostępu: 2019-11-25]</w:t>
            </w:r>
          </w:p>
        </w:tc>
      </w:tr>
      <w:tr w:rsidR="00AE3F90" w:rsidRPr="003F1F2E" w14:paraId="56E88EA4" w14:textId="77777777" w:rsidTr="00B70009">
        <w:trPr>
          <w:cantSplit/>
          <w:trHeight w:val="1215"/>
        </w:trPr>
        <w:tc>
          <w:tcPr>
            <w:tcW w:w="552" w:type="dxa"/>
          </w:tcPr>
          <w:p w14:paraId="6930A4EC" w14:textId="08342EE2" w:rsidR="00AE3F90" w:rsidRPr="003F1F2E" w:rsidRDefault="00AE3F90" w:rsidP="0049420C">
            <w:pPr>
              <w:pStyle w:val="Literatwykaz"/>
              <w:tabs>
                <w:tab w:val="clear" w:pos="567"/>
              </w:tabs>
              <w:spacing w:after="120"/>
              <w:ind w:left="0" w:firstLine="0"/>
              <w:jc w:val="left"/>
            </w:pPr>
            <w:r w:rsidRPr="003F1F2E">
              <w:t>[</w:t>
            </w:r>
            <w:r w:rsidR="00B00172" w:rsidRPr="003F1F2E">
              <w:t>6</w:t>
            </w:r>
            <w:r w:rsidRPr="003F1F2E">
              <w:t>]</w:t>
            </w:r>
          </w:p>
          <w:p w14:paraId="206DD093" w14:textId="62BD8042" w:rsidR="00AE3F90" w:rsidRPr="003F1F2E" w:rsidRDefault="00A334F2" w:rsidP="0049420C">
            <w:pPr>
              <w:pStyle w:val="Literatwykaz"/>
              <w:tabs>
                <w:tab w:val="clear" w:pos="567"/>
              </w:tabs>
              <w:spacing w:after="120"/>
              <w:ind w:left="0" w:firstLine="0"/>
              <w:jc w:val="left"/>
            </w:pPr>
            <w:r w:rsidRPr="003F1F2E">
              <w:t>[7]</w:t>
            </w:r>
          </w:p>
        </w:tc>
        <w:tc>
          <w:tcPr>
            <w:tcW w:w="6763" w:type="dxa"/>
          </w:tcPr>
          <w:p w14:paraId="4155804D" w14:textId="77777777" w:rsidR="00B00172" w:rsidRPr="003F1F2E" w:rsidRDefault="00AE3F90" w:rsidP="00447793">
            <w:pPr>
              <w:overflowPunct/>
              <w:autoSpaceDE/>
              <w:autoSpaceDN/>
              <w:adjustRightInd/>
              <w:textAlignment w:val="auto"/>
            </w:pPr>
            <w:r w:rsidRPr="003F1F2E">
              <w:rPr>
                <w:i/>
              </w:rPr>
              <w:t xml:space="preserve">Robo 3T </w:t>
            </w:r>
            <w:hyperlink r:id="rId59" w:history="1">
              <w:r w:rsidRPr="003F1F2E">
                <w:rPr>
                  <w:rFonts w:ascii="Courier New" w:hAnsi="Courier New" w:cs="Courier New"/>
                  <w:color w:val="000000"/>
                  <w:sz w:val="20"/>
                </w:rPr>
                <w:t>https://robomongo.org/</w:t>
              </w:r>
            </w:hyperlink>
            <w:r w:rsidRPr="003F1F2E">
              <w:t xml:space="preserve"> [data dostępu: 2019-11-23]</w:t>
            </w:r>
          </w:p>
          <w:p w14:paraId="58C8523D" w14:textId="77777777" w:rsidR="00B00172" w:rsidRPr="003F1F2E" w:rsidRDefault="00B00172" w:rsidP="00447793">
            <w:pPr>
              <w:overflowPunct/>
              <w:autoSpaceDE/>
              <w:autoSpaceDN/>
              <w:adjustRightInd/>
              <w:textAlignment w:val="auto"/>
            </w:pPr>
          </w:p>
          <w:p w14:paraId="2FE74902" w14:textId="2781B5DC" w:rsidR="00B00172" w:rsidRPr="003F1F2E" w:rsidRDefault="00A334F2" w:rsidP="0079679B">
            <w:pPr>
              <w:overflowPunct/>
              <w:autoSpaceDE/>
              <w:autoSpaceDN/>
              <w:adjustRightInd/>
              <w:textAlignment w:val="auto"/>
            </w:pPr>
            <w:r w:rsidRPr="003F1F2E">
              <w:t>Roy Fielding</w:t>
            </w:r>
            <w:r w:rsidR="00C742AA" w:rsidRPr="003F1F2E">
              <w:t>.</w:t>
            </w:r>
            <w:r w:rsidRPr="003F1F2E">
              <w:t xml:space="preserve"> </w:t>
            </w:r>
            <w:proofErr w:type="spellStart"/>
            <w:r w:rsidR="00C742AA" w:rsidRPr="003F1F2E">
              <w:rPr>
                <w:i/>
                <w:iCs/>
              </w:rPr>
              <w:t>Architectural</w:t>
            </w:r>
            <w:proofErr w:type="spellEnd"/>
            <w:r w:rsidR="00C742AA" w:rsidRPr="003F1F2E">
              <w:rPr>
                <w:i/>
                <w:iCs/>
              </w:rPr>
              <w:t xml:space="preserve"> </w:t>
            </w:r>
            <w:proofErr w:type="spellStart"/>
            <w:r w:rsidR="00C742AA" w:rsidRPr="003F1F2E">
              <w:rPr>
                <w:i/>
                <w:iCs/>
              </w:rPr>
              <w:t>Styles</w:t>
            </w:r>
            <w:proofErr w:type="spellEnd"/>
            <w:r w:rsidR="00C742AA" w:rsidRPr="003F1F2E">
              <w:rPr>
                <w:i/>
                <w:iCs/>
              </w:rPr>
              <w:t xml:space="preserve"> and the Design of Network-</w:t>
            </w:r>
            <w:proofErr w:type="spellStart"/>
            <w:r w:rsidR="00C742AA" w:rsidRPr="003F1F2E">
              <w:rPr>
                <w:i/>
                <w:iCs/>
              </w:rPr>
              <w:t>based</w:t>
            </w:r>
            <w:proofErr w:type="spellEnd"/>
            <w:r w:rsidR="00C742AA" w:rsidRPr="003F1F2E">
              <w:rPr>
                <w:i/>
                <w:iCs/>
              </w:rPr>
              <w:t xml:space="preserve"> Software </w:t>
            </w:r>
            <w:proofErr w:type="spellStart"/>
            <w:r w:rsidR="00C742AA" w:rsidRPr="003F1F2E">
              <w:rPr>
                <w:i/>
                <w:iCs/>
              </w:rPr>
              <w:t>Architectures</w:t>
            </w:r>
            <w:proofErr w:type="spellEnd"/>
            <w:r w:rsidR="00C742AA" w:rsidRPr="003F1F2E">
              <w:t>, str.76-105</w:t>
            </w:r>
          </w:p>
        </w:tc>
      </w:tr>
      <w:tr w:rsidR="003F1F2E" w:rsidRPr="003F1F2E" w14:paraId="061FBF31" w14:textId="77777777" w:rsidTr="00B70009">
        <w:trPr>
          <w:cantSplit/>
          <w:trHeight w:val="1215"/>
        </w:trPr>
        <w:tc>
          <w:tcPr>
            <w:tcW w:w="552" w:type="dxa"/>
          </w:tcPr>
          <w:p w14:paraId="0FD3E72C" w14:textId="5DDE0A30" w:rsidR="003F1F2E" w:rsidRPr="003F1F2E" w:rsidRDefault="003F1F2E" w:rsidP="0049420C">
            <w:pPr>
              <w:pStyle w:val="Literatwykaz"/>
              <w:tabs>
                <w:tab w:val="clear" w:pos="567"/>
              </w:tabs>
              <w:spacing w:after="120"/>
              <w:ind w:left="0" w:firstLine="0"/>
              <w:jc w:val="left"/>
            </w:pPr>
            <w:r w:rsidRPr="003F1F2E">
              <w:t>[8]</w:t>
            </w:r>
          </w:p>
        </w:tc>
        <w:tc>
          <w:tcPr>
            <w:tcW w:w="6763" w:type="dxa"/>
          </w:tcPr>
          <w:p w14:paraId="4F583616" w14:textId="2E7A8704" w:rsidR="003F1F2E" w:rsidRPr="003F1F2E" w:rsidRDefault="003F1F2E" w:rsidP="00447793">
            <w:pPr>
              <w:overflowPunct/>
              <w:autoSpaceDE/>
              <w:autoSpaceDN/>
              <w:adjustRightInd/>
              <w:textAlignment w:val="auto"/>
              <w:rPr>
                <w:i/>
              </w:rPr>
            </w:pPr>
            <w:r w:rsidRPr="003F1F2E">
              <w:t>Matt Lewis</w:t>
            </w:r>
            <w:r w:rsidRPr="003F1F2E">
              <w:rPr>
                <w:i/>
              </w:rPr>
              <w:t xml:space="preserve"> </w:t>
            </w:r>
            <w:proofErr w:type="spellStart"/>
            <w:r w:rsidRPr="003F1F2E">
              <w:rPr>
                <w:i/>
              </w:rPr>
              <w:t>angular-calendar</w:t>
            </w:r>
            <w:proofErr w:type="spellEnd"/>
            <w:r w:rsidRPr="003F1F2E">
              <w:rPr>
                <w:i/>
              </w:rPr>
              <w:t xml:space="preserve"> </w:t>
            </w:r>
            <w:proofErr w:type="spellStart"/>
            <w:r w:rsidRPr="003F1F2E">
              <w:rPr>
                <w:i/>
              </w:rPr>
              <w:t>documentation</w:t>
            </w:r>
            <w:proofErr w:type="spellEnd"/>
            <w:r w:rsidRPr="003F1F2E">
              <w:rPr>
                <w:i/>
              </w:rPr>
              <w:t xml:space="preserve"> </w:t>
            </w:r>
            <w:hyperlink r:id="rId60" w:history="1">
              <w:r w:rsidRPr="003F1F2E">
                <w:rPr>
                  <w:rFonts w:ascii="Courier New" w:hAnsi="Courier New" w:cs="Courier New"/>
                  <w:color w:val="000000"/>
                  <w:sz w:val="20"/>
                </w:rPr>
                <w:t>https://mattlewis92.github.io/angular-calendar/docs/</w:t>
              </w:r>
            </w:hyperlink>
            <w:r w:rsidRPr="003F1F2E">
              <w:t xml:space="preserve"> [data dostępu: 2019-11-26]</w:t>
            </w:r>
          </w:p>
        </w:tc>
      </w:tr>
      <w:tr w:rsidR="00BE5F1B" w:rsidRPr="00BE5F1B" w14:paraId="124531BE" w14:textId="77777777" w:rsidTr="00B70009">
        <w:trPr>
          <w:cantSplit/>
          <w:trHeight w:val="1215"/>
        </w:trPr>
        <w:tc>
          <w:tcPr>
            <w:tcW w:w="552" w:type="dxa"/>
          </w:tcPr>
          <w:p w14:paraId="48F26A6B" w14:textId="0D3E0E50" w:rsidR="00BE5F1B" w:rsidRPr="003F1F2E" w:rsidRDefault="00BE5F1B" w:rsidP="0049420C">
            <w:pPr>
              <w:pStyle w:val="Literatwykaz"/>
              <w:tabs>
                <w:tab w:val="clear" w:pos="567"/>
              </w:tabs>
              <w:spacing w:after="120"/>
              <w:ind w:left="0" w:firstLine="0"/>
              <w:jc w:val="left"/>
            </w:pPr>
            <w:r>
              <w:t>[9]</w:t>
            </w:r>
          </w:p>
        </w:tc>
        <w:tc>
          <w:tcPr>
            <w:tcW w:w="6763" w:type="dxa"/>
          </w:tcPr>
          <w:p w14:paraId="16E96144" w14:textId="37B64278" w:rsidR="00BE5F1B" w:rsidRPr="00BE5F1B" w:rsidRDefault="00BE5F1B" w:rsidP="00447793">
            <w:pPr>
              <w:overflowPunct/>
              <w:autoSpaceDE/>
              <w:autoSpaceDN/>
              <w:adjustRightInd/>
              <w:textAlignment w:val="auto"/>
            </w:pPr>
            <w:proofErr w:type="spellStart"/>
            <w:r w:rsidRPr="00BE5F1B">
              <w:rPr>
                <w:i/>
                <w:iCs/>
              </w:rPr>
              <w:t>Postman</w:t>
            </w:r>
            <w:proofErr w:type="spellEnd"/>
            <w:r w:rsidRPr="00BE5F1B">
              <w:t xml:space="preserve"> </w:t>
            </w:r>
            <w:hyperlink r:id="rId61" w:history="1">
              <w:r w:rsidRPr="00BE5F1B">
                <w:rPr>
                  <w:rFonts w:ascii="Courier New" w:hAnsi="Courier New" w:cs="Courier New"/>
                  <w:color w:val="000000"/>
                  <w:sz w:val="20"/>
                </w:rPr>
                <w:t>https://www.getpostman.com/</w:t>
              </w:r>
            </w:hyperlink>
            <w:r w:rsidRPr="00BE5F1B">
              <w:t xml:space="preserve"> [data dostępu</w:t>
            </w:r>
            <w:r>
              <w:t>: 2019-11-26]</w:t>
            </w:r>
          </w:p>
        </w:tc>
      </w:tr>
      <w:tr w:rsidR="00707D55" w:rsidRPr="00BE5F1B" w14:paraId="246BC72E" w14:textId="77777777" w:rsidTr="00B70009">
        <w:trPr>
          <w:cantSplit/>
          <w:trHeight w:val="1215"/>
        </w:trPr>
        <w:tc>
          <w:tcPr>
            <w:tcW w:w="552" w:type="dxa"/>
          </w:tcPr>
          <w:p w14:paraId="57605FFC" w14:textId="579A5396" w:rsidR="00707D55" w:rsidRDefault="00707D55" w:rsidP="0049420C">
            <w:pPr>
              <w:pStyle w:val="Literatwykaz"/>
              <w:tabs>
                <w:tab w:val="clear" w:pos="567"/>
              </w:tabs>
              <w:spacing w:after="120"/>
              <w:ind w:left="0" w:firstLine="0"/>
              <w:jc w:val="left"/>
            </w:pPr>
            <w:r>
              <w:t>[10]</w:t>
            </w:r>
          </w:p>
        </w:tc>
        <w:tc>
          <w:tcPr>
            <w:tcW w:w="6763" w:type="dxa"/>
          </w:tcPr>
          <w:p w14:paraId="63AF4859" w14:textId="77777777" w:rsidR="00707D55" w:rsidRDefault="00707D55" w:rsidP="00447793">
            <w:pPr>
              <w:overflowPunct/>
              <w:autoSpaceDE/>
              <w:autoSpaceDN/>
              <w:adjustRightInd/>
              <w:textAlignment w:val="auto"/>
            </w:pPr>
            <w:proofErr w:type="spellStart"/>
            <w:r w:rsidRPr="00707D55">
              <w:rPr>
                <w:i/>
                <w:iCs/>
              </w:rPr>
              <w:t>Angular</w:t>
            </w:r>
            <w:proofErr w:type="spellEnd"/>
            <w:r w:rsidRPr="00707D55">
              <w:rPr>
                <w:i/>
                <w:iCs/>
              </w:rPr>
              <w:t xml:space="preserve"> </w:t>
            </w:r>
            <w:proofErr w:type="spellStart"/>
            <w:r w:rsidRPr="00707D55">
              <w:rPr>
                <w:i/>
                <w:iCs/>
              </w:rPr>
              <w:t>Material</w:t>
            </w:r>
            <w:proofErr w:type="spellEnd"/>
            <w:r w:rsidRPr="00707D55">
              <w:t xml:space="preserve"> </w:t>
            </w:r>
            <w:r w:rsidRPr="00707D55">
              <w:rPr>
                <w:rFonts w:ascii="Courier New" w:hAnsi="Courier New" w:cs="Courier New"/>
                <w:color w:val="000000"/>
                <w:sz w:val="20"/>
              </w:rPr>
              <w:t>https://material.angular.io/</w:t>
            </w:r>
            <w:r w:rsidRPr="00707D55">
              <w:t xml:space="preserve"> [data dostępu: 2019-11-26]</w:t>
            </w:r>
          </w:p>
          <w:p w14:paraId="274F3332" w14:textId="7A6DDC74" w:rsidR="009A6658" w:rsidRPr="00707D55" w:rsidRDefault="009A6658" w:rsidP="00447793">
            <w:pPr>
              <w:overflowPunct/>
              <w:autoSpaceDE/>
              <w:autoSpaceDN/>
              <w:adjustRightInd/>
              <w:textAlignment w:val="auto"/>
            </w:pPr>
          </w:p>
        </w:tc>
      </w:tr>
      <w:tr w:rsidR="00B70009" w:rsidRPr="00BE5F1B" w14:paraId="645C39C9" w14:textId="77777777" w:rsidTr="00B70009">
        <w:trPr>
          <w:cantSplit/>
          <w:trHeight w:val="1215"/>
        </w:trPr>
        <w:tc>
          <w:tcPr>
            <w:tcW w:w="552" w:type="dxa"/>
          </w:tcPr>
          <w:p w14:paraId="54221C55" w14:textId="47CF7446" w:rsidR="00B70009" w:rsidRDefault="00B70009" w:rsidP="0049420C">
            <w:pPr>
              <w:pStyle w:val="Literatwykaz"/>
              <w:tabs>
                <w:tab w:val="clear" w:pos="567"/>
              </w:tabs>
              <w:spacing w:after="120"/>
              <w:ind w:left="0" w:firstLine="0"/>
              <w:jc w:val="left"/>
            </w:pPr>
            <w:r>
              <w:lastRenderedPageBreak/>
              <w:t>[11]</w:t>
            </w:r>
          </w:p>
        </w:tc>
        <w:tc>
          <w:tcPr>
            <w:tcW w:w="6763" w:type="dxa"/>
          </w:tcPr>
          <w:p w14:paraId="3BA5D800" w14:textId="54B5ADBC" w:rsidR="00B70009" w:rsidRPr="00707D55" w:rsidRDefault="00B70009" w:rsidP="00447793">
            <w:pPr>
              <w:overflowPunct/>
              <w:autoSpaceDE/>
              <w:autoSpaceDN/>
              <w:adjustRightInd/>
              <w:textAlignment w:val="auto"/>
              <w:rPr>
                <w:i/>
                <w:iCs/>
              </w:rPr>
            </w:pPr>
            <w:r>
              <w:rPr>
                <w:i/>
                <w:iCs/>
              </w:rPr>
              <w:t xml:space="preserve">     </w:t>
            </w:r>
            <w:r w:rsidRPr="00B70009">
              <w:rPr>
                <w:i/>
                <w:iCs/>
              </w:rPr>
              <w:t>Pesymistyczna i optymistyczna kontrola współbieżności.</w:t>
            </w:r>
            <w:r>
              <w:rPr>
                <w:i/>
                <w:iCs/>
              </w:rPr>
              <w:t xml:space="preserve">     </w:t>
            </w:r>
            <w:r w:rsidRPr="00B70009">
              <w:rPr>
                <w:rFonts w:ascii="Courier New" w:hAnsi="Courier New" w:cs="Courier New"/>
                <w:color w:val="000000"/>
                <w:sz w:val="20"/>
              </w:rPr>
              <w:t>https://ninjaprogrammerblog.wordpress.com/</w:t>
            </w:r>
            <w:r>
              <w:rPr>
                <w:rFonts w:ascii="Courier New" w:hAnsi="Courier New" w:cs="Courier New"/>
                <w:color w:val="000000"/>
                <w:sz w:val="20"/>
              </w:rPr>
              <w:br/>
            </w:r>
            <w:r w:rsidRPr="00B70009">
              <w:rPr>
                <w:rFonts w:ascii="Courier New" w:hAnsi="Courier New" w:cs="Courier New"/>
                <w:color w:val="000000"/>
                <w:sz w:val="20"/>
              </w:rPr>
              <w:t>2017/08/31/pesymistyczna-i-optymistyczna-kontrola-wspolbieznosci/</w:t>
            </w:r>
            <w:r>
              <w:rPr>
                <w:rFonts w:ascii="Courier New" w:hAnsi="Courier New" w:cs="Courier New"/>
                <w:color w:val="000000"/>
                <w:sz w:val="20"/>
              </w:rPr>
              <w:t xml:space="preserve"> </w:t>
            </w:r>
            <w:r w:rsidRPr="00B70009">
              <w:t>[data dostępu: 2019-11-27]</w:t>
            </w:r>
          </w:p>
        </w:tc>
      </w:tr>
      <w:tr w:rsidR="00B70009" w:rsidRPr="00BE5F1B" w14:paraId="61CDCB24" w14:textId="77777777" w:rsidTr="00B70009">
        <w:trPr>
          <w:cantSplit/>
          <w:trHeight w:val="1215"/>
        </w:trPr>
        <w:tc>
          <w:tcPr>
            <w:tcW w:w="552" w:type="dxa"/>
          </w:tcPr>
          <w:p w14:paraId="329BEA32" w14:textId="77777777" w:rsidR="00B70009" w:rsidRDefault="00B70009" w:rsidP="0049420C">
            <w:pPr>
              <w:pStyle w:val="Literatwykaz"/>
              <w:tabs>
                <w:tab w:val="clear" w:pos="567"/>
              </w:tabs>
              <w:spacing w:after="120"/>
              <w:ind w:left="0" w:firstLine="0"/>
              <w:jc w:val="left"/>
            </w:pPr>
          </w:p>
        </w:tc>
        <w:tc>
          <w:tcPr>
            <w:tcW w:w="6763" w:type="dxa"/>
          </w:tcPr>
          <w:p w14:paraId="227446D3" w14:textId="77777777" w:rsidR="00B70009" w:rsidRPr="00B70009" w:rsidRDefault="00B70009" w:rsidP="00447793">
            <w:pPr>
              <w:overflowPunct/>
              <w:autoSpaceDE/>
              <w:autoSpaceDN/>
              <w:adjustRightInd/>
              <w:textAlignment w:val="auto"/>
              <w:rPr>
                <w:i/>
                <w:iCs/>
              </w:rPr>
            </w:pPr>
          </w:p>
        </w:tc>
      </w:tr>
    </w:tbl>
    <w:p w14:paraId="41ED6669" w14:textId="4B7E8F3A" w:rsidR="00B70009" w:rsidRDefault="00B70009" w:rsidP="009A6658">
      <w:pPr>
        <w:pStyle w:val="Tekstpods"/>
        <w:ind w:firstLine="0"/>
      </w:pPr>
    </w:p>
    <w:p w14:paraId="5149900B" w14:textId="28298A39" w:rsidR="00B70009" w:rsidRDefault="00B70009" w:rsidP="009A6658">
      <w:pPr>
        <w:pStyle w:val="Tekstpods"/>
        <w:ind w:firstLine="0"/>
      </w:pPr>
    </w:p>
    <w:p w14:paraId="5CA87037" w14:textId="6D23DFE8" w:rsidR="00B70009" w:rsidRDefault="00B70009" w:rsidP="009A6658">
      <w:pPr>
        <w:pStyle w:val="Tekstpods"/>
        <w:ind w:firstLine="0"/>
      </w:pPr>
    </w:p>
    <w:p w14:paraId="1451C709" w14:textId="354F89B2" w:rsidR="00B70009" w:rsidRDefault="00B70009" w:rsidP="009A6658">
      <w:pPr>
        <w:pStyle w:val="Tekstpods"/>
        <w:ind w:firstLine="0"/>
      </w:pPr>
    </w:p>
    <w:p w14:paraId="476252EC" w14:textId="13EB8132" w:rsidR="00B70009" w:rsidRDefault="00B70009" w:rsidP="009A6658">
      <w:pPr>
        <w:pStyle w:val="Tekstpods"/>
        <w:ind w:firstLine="0"/>
      </w:pPr>
    </w:p>
    <w:p w14:paraId="4CC8239F" w14:textId="7E295D93" w:rsidR="00B70009" w:rsidRDefault="00B70009" w:rsidP="009A6658">
      <w:pPr>
        <w:pStyle w:val="Tekstpods"/>
        <w:ind w:firstLine="0"/>
      </w:pPr>
    </w:p>
    <w:p w14:paraId="13F7CDE9" w14:textId="00498939" w:rsidR="00B70009" w:rsidRDefault="00B70009" w:rsidP="009A6658">
      <w:pPr>
        <w:pStyle w:val="Tekstpods"/>
        <w:ind w:firstLine="0"/>
      </w:pPr>
    </w:p>
    <w:p w14:paraId="20220129" w14:textId="062C7537" w:rsidR="00B70009" w:rsidRDefault="00B70009" w:rsidP="009A6658">
      <w:pPr>
        <w:pStyle w:val="Tekstpods"/>
        <w:ind w:firstLine="0"/>
      </w:pPr>
    </w:p>
    <w:p w14:paraId="7299851C" w14:textId="7C43C23E" w:rsidR="00B70009" w:rsidRDefault="00B70009" w:rsidP="009A6658">
      <w:pPr>
        <w:pStyle w:val="Tekstpods"/>
        <w:ind w:firstLine="0"/>
      </w:pPr>
    </w:p>
    <w:p w14:paraId="4E7FB7FD" w14:textId="4B448AA7" w:rsidR="00B70009" w:rsidRDefault="00B70009" w:rsidP="009A6658">
      <w:pPr>
        <w:pStyle w:val="Tekstpods"/>
        <w:ind w:firstLine="0"/>
      </w:pPr>
    </w:p>
    <w:p w14:paraId="1F880C1A" w14:textId="0518F219" w:rsidR="00B70009" w:rsidRDefault="00B70009" w:rsidP="009A6658">
      <w:pPr>
        <w:pStyle w:val="Tekstpods"/>
        <w:ind w:firstLine="0"/>
      </w:pPr>
    </w:p>
    <w:p w14:paraId="290C5810" w14:textId="03B4F63B" w:rsidR="00B70009" w:rsidRDefault="00B70009" w:rsidP="009A6658">
      <w:pPr>
        <w:pStyle w:val="Tekstpods"/>
        <w:ind w:firstLine="0"/>
      </w:pPr>
    </w:p>
    <w:p w14:paraId="5056EE4E" w14:textId="1F575EC1" w:rsidR="00B70009" w:rsidRDefault="00B70009" w:rsidP="009A6658">
      <w:pPr>
        <w:pStyle w:val="Tekstpods"/>
        <w:ind w:firstLine="0"/>
      </w:pPr>
    </w:p>
    <w:p w14:paraId="75DAC67C" w14:textId="24DF91BA" w:rsidR="00B70009" w:rsidRDefault="00B70009" w:rsidP="009A6658">
      <w:pPr>
        <w:pStyle w:val="Tekstpods"/>
        <w:ind w:firstLine="0"/>
      </w:pPr>
    </w:p>
    <w:p w14:paraId="2FE64C56" w14:textId="1E7D3D17" w:rsidR="00B70009" w:rsidRDefault="00B70009" w:rsidP="009A6658">
      <w:pPr>
        <w:pStyle w:val="Tekstpods"/>
        <w:ind w:firstLine="0"/>
      </w:pPr>
    </w:p>
    <w:p w14:paraId="459D6503" w14:textId="5DA1E9C7" w:rsidR="00B70009" w:rsidRDefault="00B70009" w:rsidP="009A6658">
      <w:pPr>
        <w:pStyle w:val="Tekstpods"/>
        <w:ind w:firstLine="0"/>
      </w:pPr>
    </w:p>
    <w:p w14:paraId="279262D1" w14:textId="6CCB511D" w:rsidR="00B70009" w:rsidRDefault="00B70009" w:rsidP="009A6658">
      <w:pPr>
        <w:pStyle w:val="Tekstpods"/>
        <w:ind w:firstLine="0"/>
      </w:pPr>
    </w:p>
    <w:p w14:paraId="4EF3C48A" w14:textId="77777777" w:rsidR="00B70009" w:rsidRPr="00BE5F1B" w:rsidRDefault="00B70009" w:rsidP="009A6658">
      <w:pPr>
        <w:pStyle w:val="Tekstpods"/>
        <w:ind w:firstLine="0"/>
      </w:pPr>
    </w:p>
    <w:p w14:paraId="42D98872" w14:textId="77777777" w:rsidR="007907B7" w:rsidRPr="003F1F2E" w:rsidRDefault="007907B7" w:rsidP="001F24F6">
      <w:pPr>
        <w:pStyle w:val="Nagwek1"/>
        <w:numPr>
          <w:ilvl w:val="0"/>
          <w:numId w:val="0"/>
        </w:numPr>
        <w:ind w:left="363"/>
      </w:pPr>
      <w:bookmarkStart w:id="23" w:name="_Toc526887093"/>
      <w:r w:rsidRPr="003F1F2E">
        <w:lastRenderedPageBreak/>
        <w:t>Spis skrótów i symboli</w:t>
      </w:r>
      <w:bookmarkEnd w:id="2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827"/>
      </w:tblGrid>
      <w:tr w:rsidR="00C1384C" w:rsidRPr="003F1F2E" w14:paraId="1029CF69" w14:textId="77777777" w:rsidTr="006F1223">
        <w:trPr>
          <w:cantSplit/>
          <w:trHeight w:val="227"/>
        </w:trPr>
        <w:tc>
          <w:tcPr>
            <w:tcW w:w="557" w:type="dxa"/>
          </w:tcPr>
          <w:p w14:paraId="2E5454DB" w14:textId="77777777" w:rsidR="00C1384C" w:rsidRPr="003F1F2E" w:rsidRDefault="00C1384C" w:rsidP="006F1223">
            <w:pPr>
              <w:pStyle w:val="Literatwykaz"/>
              <w:tabs>
                <w:tab w:val="clear" w:pos="567"/>
              </w:tabs>
              <w:spacing w:after="120"/>
              <w:ind w:left="0" w:firstLine="0"/>
              <w:jc w:val="left"/>
              <w:rPr>
                <w:i/>
              </w:rPr>
            </w:pPr>
            <w:r w:rsidRPr="003F1F2E">
              <w:rPr>
                <w:i/>
              </w:rPr>
              <w:t>DNA</w:t>
            </w:r>
          </w:p>
        </w:tc>
        <w:tc>
          <w:tcPr>
            <w:tcW w:w="7098" w:type="dxa"/>
          </w:tcPr>
          <w:p w14:paraId="74482E6C" w14:textId="77777777" w:rsidR="00C1384C" w:rsidRPr="003F1F2E" w:rsidRDefault="00C1384C" w:rsidP="006F1223">
            <w:pPr>
              <w:overflowPunct/>
              <w:autoSpaceDE/>
              <w:autoSpaceDN/>
              <w:adjustRightInd/>
              <w:textAlignment w:val="auto"/>
            </w:pPr>
            <w:r w:rsidRPr="003F1F2E">
              <w:t xml:space="preserve">kwas deoksyrybonukleinowy (ang. </w:t>
            </w:r>
            <w:proofErr w:type="spellStart"/>
            <w:r w:rsidRPr="003F1F2E">
              <w:rPr>
                <w:i/>
              </w:rPr>
              <w:t>deoxyribonucleic</w:t>
            </w:r>
            <w:proofErr w:type="spellEnd"/>
            <w:r w:rsidRPr="003F1F2E">
              <w:rPr>
                <w:i/>
              </w:rPr>
              <w:t xml:space="preserve"> </w:t>
            </w:r>
            <w:proofErr w:type="spellStart"/>
            <w:r w:rsidRPr="003F1F2E">
              <w:rPr>
                <w:i/>
              </w:rPr>
              <w:t>acid</w:t>
            </w:r>
            <w:proofErr w:type="spellEnd"/>
            <w:r w:rsidRPr="003F1F2E">
              <w:t>)</w:t>
            </w:r>
          </w:p>
        </w:tc>
      </w:tr>
      <w:tr w:rsidR="00C1384C" w:rsidRPr="003F1F2E" w14:paraId="62308510" w14:textId="77777777" w:rsidTr="006F1223">
        <w:trPr>
          <w:cantSplit/>
          <w:trHeight w:val="227"/>
        </w:trPr>
        <w:tc>
          <w:tcPr>
            <w:tcW w:w="557" w:type="dxa"/>
          </w:tcPr>
          <w:p w14:paraId="2F06B175" w14:textId="77777777" w:rsidR="00C1384C" w:rsidRPr="003F1F2E" w:rsidRDefault="00C1384C" w:rsidP="006F1223">
            <w:pPr>
              <w:pStyle w:val="Literatwykaz"/>
              <w:tabs>
                <w:tab w:val="clear" w:pos="567"/>
              </w:tabs>
              <w:spacing w:after="120"/>
              <w:ind w:left="0" w:firstLine="0"/>
              <w:jc w:val="left"/>
              <w:rPr>
                <w:i/>
              </w:rPr>
            </w:pPr>
            <w:r w:rsidRPr="003F1F2E">
              <w:rPr>
                <w:i/>
              </w:rPr>
              <w:t>MVC</w:t>
            </w:r>
          </w:p>
        </w:tc>
        <w:tc>
          <w:tcPr>
            <w:tcW w:w="7098" w:type="dxa"/>
          </w:tcPr>
          <w:p w14:paraId="2ED2A5D4" w14:textId="77777777" w:rsidR="00C1384C" w:rsidRPr="003F1F2E" w:rsidRDefault="00C1384C" w:rsidP="006F1223">
            <w:pPr>
              <w:overflowPunct/>
              <w:autoSpaceDE/>
              <w:autoSpaceDN/>
              <w:adjustRightInd/>
              <w:textAlignment w:val="auto"/>
            </w:pPr>
            <w:r w:rsidRPr="003F1F2E">
              <w:t xml:space="preserve">model – widok – kontroler (ang. </w:t>
            </w:r>
            <w:r w:rsidRPr="003F1F2E">
              <w:rPr>
                <w:i/>
              </w:rPr>
              <w:t>model–</w:t>
            </w:r>
            <w:proofErr w:type="spellStart"/>
            <w:r w:rsidRPr="003F1F2E">
              <w:rPr>
                <w:i/>
              </w:rPr>
              <w:t>view</w:t>
            </w:r>
            <w:proofErr w:type="spellEnd"/>
            <w:r w:rsidRPr="003F1F2E">
              <w:rPr>
                <w:i/>
              </w:rPr>
              <w:t>–</w:t>
            </w:r>
            <w:proofErr w:type="spellStart"/>
            <w:r w:rsidRPr="003F1F2E">
              <w:rPr>
                <w:i/>
              </w:rPr>
              <w:t>controller</w:t>
            </w:r>
            <w:proofErr w:type="spellEnd"/>
            <w:r w:rsidRPr="003F1F2E">
              <w:t>)</w:t>
            </w:r>
          </w:p>
        </w:tc>
      </w:tr>
      <w:tr w:rsidR="00C1384C" w:rsidRPr="003F1F2E" w14:paraId="0A44983B" w14:textId="77777777" w:rsidTr="006F1223">
        <w:trPr>
          <w:cantSplit/>
        </w:trPr>
        <w:tc>
          <w:tcPr>
            <w:tcW w:w="557" w:type="dxa"/>
          </w:tcPr>
          <w:p w14:paraId="7A6DA8DA" w14:textId="77777777" w:rsidR="00C1384C" w:rsidRPr="003F1F2E" w:rsidRDefault="00C1384C" w:rsidP="00C1384C">
            <w:pPr>
              <w:pStyle w:val="Literatwykaz"/>
              <w:tabs>
                <w:tab w:val="clear" w:pos="567"/>
              </w:tabs>
              <w:spacing w:after="120"/>
              <w:ind w:left="0" w:firstLine="0"/>
              <w:jc w:val="right"/>
              <w:rPr>
                <w:i/>
              </w:rPr>
            </w:pPr>
            <w:r w:rsidRPr="003F1F2E">
              <w:rPr>
                <w:i/>
              </w:rPr>
              <w:t>N</w:t>
            </w:r>
          </w:p>
        </w:tc>
        <w:tc>
          <w:tcPr>
            <w:tcW w:w="7098" w:type="dxa"/>
          </w:tcPr>
          <w:p w14:paraId="5BF39E91" w14:textId="77777777" w:rsidR="00C1384C" w:rsidRPr="003F1F2E" w:rsidRDefault="00C1384C" w:rsidP="006F1223">
            <w:pPr>
              <w:overflowPunct/>
              <w:autoSpaceDE/>
              <w:autoSpaceDN/>
              <w:adjustRightInd/>
              <w:textAlignment w:val="auto"/>
            </w:pPr>
            <w:r w:rsidRPr="003F1F2E">
              <w:t>Liczebność zbioru danych</w:t>
            </w:r>
          </w:p>
          <w:p w14:paraId="2C1705C1" w14:textId="77777777" w:rsidR="00C1384C" w:rsidRPr="003F1F2E" w:rsidRDefault="00C1384C" w:rsidP="006F1223">
            <w:pPr>
              <w:overflowPunct/>
              <w:autoSpaceDE/>
              <w:autoSpaceDN/>
              <w:adjustRightInd/>
              <w:textAlignment w:val="auto"/>
            </w:pPr>
          </w:p>
        </w:tc>
      </w:tr>
    </w:tbl>
    <w:p w14:paraId="0490BE1E" w14:textId="77777777" w:rsidR="007907B7" w:rsidRPr="003F1F2E" w:rsidRDefault="007907B7">
      <w:pPr>
        <w:overflowPunct/>
        <w:autoSpaceDE/>
        <w:autoSpaceDN/>
        <w:adjustRightInd/>
        <w:textAlignment w:val="auto"/>
      </w:pPr>
      <w:r w:rsidRPr="003F1F2E">
        <w:br w:type="page"/>
      </w:r>
    </w:p>
    <w:p w14:paraId="3FDA3E98" w14:textId="77777777" w:rsidR="00B97622" w:rsidRPr="003F1F2E" w:rsidRDefault="00B97622" w:rsidP="00B97622">
      <w:pPr>
        <w:pStyle w:val="Literatwykaz"/>
        <w:tabs>
          <w:tab w:val="clear" w:pos="567"/>
        </w:tabs>
        <w:spacing w:after="120"/>
        <w:ind w:left="357" w:firstLine="0"/>
        <w:jc w:val="left"/>
      </w:pPr>
    </w:p>
    <w:p w14:paraId="32A021D0" w14:textId="77777777" w:rsidR="00B97622" w:rsidRPr="003F1F2E" w:rsidRDefault="00B97622" w:rsidP="001F24F6">
      <w:pPr>
        <w:pStyle w:val="Nagwek1"/>
        <w:numPr>
          <w:ilvl w:val="0"/>
          <w:numId w:val="0"/>
        </w:numPr>
        <w:ind w:left="363"/>
      </w:pPr>
      <w:bookmarkStart w:id="24" w:name="_Toc526887094"/>
      <w:r w:rsidRPr="003F1F2E">
        <w:t>Zawartość dołączonej płyty</w:t>
      </w:r>
      <w:bookmarkEnd w:id="24"/>
    </w:p>
    <w:p w14:paraId="443E052D" w14:textId="77777777" w:rsidR="00B97622" w:rsidRPr="003F1F2E" w:rsidRDefault="00B97622" w:rsidP="00B97622">
      <w:pPr>
        <w:pStyle w:val="Tekstpods"/>
      </w:pPr>
      <w:r w:rsidRPr="003F1F2E">
        <w:t>Na płycie DVD dołączonej do dokumentacji znajdują się następujące materiały:</w:t>
      </w:r>
    </w:p>
    <w:p w14:paraId="1A59564F" w14:textId="77777777" w:rsidR="00B97622" w:rsidRPr="003F1F2E" w:rsidRDefault="00B97622" w:rsidP="00B97622">
      <w:pPr>
        <w:pStyle w:val="Tekstpods"/>
        <w:numPr>
          <w:ilvl w:val="0"/>
          <w:numId w:val="34"/>
        </w:numPr>
        <w:ind w:left="709" w:hanging="357"/>
      </w:pPr>
      <w:r w:rsidRPr="003F1F2E">
        <w:t>praca w formacie pdf,</w:t>
      </w:r>
    </w:p>
    <w:p w14:paraId="7050C8B2" w14:textId="77777777" w:rsidR="00B97622" w:rsidRPr="003F1F2E" w:rsidRDefault="00B97622" w:rsidP="00B97622">
      <w:pPr>
        <w:pStyle w:val="Tekstpods"/>
        <w:numPr>
          <w:ilvl w:val="0"/>
          <w:numId w:val="34"/>
        </w:numPr>
        <w:ind w:left="709" w:hanging="357"/>
      </w:pPr>
      <w:r w:rsidRPr="003F1F2E">
        <w:t>źródła programu,</w:t>
      </w:r>
    </w:p>
    <w:p w14:paraId="6630571D" w14:textId="77777777" w:rsidR="00B97622" w:rsidRPr="003F1F2E" w:rsidRDefault="00B97622" w:rsidP="00B97622">
      <w:pPr>
        <w:pStyle w:val="Tekstpods"/>
        <w:numPr>
          <w:ilvl w:val="0"/>
          <w:numId w:val="34"/>
        </w:numPr>
        <w:ind w:left="709" w:hanging="357"/>
      </w:pPr>
      <w:r w:rsidRPr="003F1F2E">
        <w:t>zbiory danych użyte w eksperymentach.</w:t>
      </w:r>
    </w:p>
    <w:p w14:paraId="678AD683" w14:textId="77777777" w:rsidR="00B97622" w:rsidRPr="003F1F2E" w:rsidRDefault="00B97622" w:rsidP="00B97622">
      <w:pPr>
        <w:overflowPunct/>
        <w:autoSpaceDE/>
        <w:autoSpaceDN/>
        <w:adjustRightInd/>
        <w:textAlignment w:val="auto"/>
        <w:rPr>
          <w:spacing w:val="-3"/>
        </w:rPr>
      </w:pPr>
      <w:r w:rsidRPr="003F1F2E">
        <w:br w:type="page"/>
      </w:r>
    </w:p>
    <w:p w14:paraId="54545DC5" w14:textId="77777777" w:rsidR="004148FD" w:rsidRPr="003F1F2E" w:rsidRDefault="004148FD" w:rsidP="004148FD">
      <w:pPr>
        <w:pStyle w:val="Tekstpods"/>
      </w:pPr>
    </w:p>
    <w:p w14:paraId="439E23E9" w14:textId="77777777" w:rsidR="00721100" w:rsidRPr="003F1F2E" w:rsidRDefault="00721100" w:rsidP="001F24F6">
      <w:pPr>
        <w:pStyle w:val="Nagwek1"/>
        <w:numPr>
          <w:ilvl w:val="0"/>
          <w:numId w:val="0"/>
        </w:numPr>
        <w:ind w:left="363"/>
      </w:pPr>
      <w:bookmarkStart w:id="25" w:name="_Toc526887095"/>
      <w:r w:rsidRPr="003F1F2E">
        <w:t>Spis rysunków</w:t>
      </w:r>
      <w:bookmarkEnd w:id="25"/>
    </w:p>
    <w:p w14:paraId="24D47737" w14:textId="77777777" w:rsidR="004148FD" w:rsidRPr="003F1F2E" w:rsidRDefault="004148FD">
      <w:pPr>
        <w:overflowPunct/>
        <w:autoSpaceDE/>
        <w:autoSpaceDN/>
        <w:adjustRightInd/>
        <w:textAlignment w:val="auto"/>
      </w:pPr>
      <w:r w:rsidRPr="003F1F2E">
        <w:br w:type="page"/>
      </w:r>
    </w:p>
    <w:p w14:paraId="05EE3D18" w14:textId="77777777" w:rsidR="004148FD" w:rsidRPr="003F1F2E" w:rsidRDefault="004148FD" w:rsidP="004148FD">
      <w:pPr>
        <w:pStyle w:val="Tekstpods"/>
      </w:pPr>
    </w:p>
    <w:p w14:paraId="1FAA7978" w14:textId="77777777" w:rsidR="00721100" w:rsidRPr="003F1F2E" w:rsidRDefault="00721100" w:rsidP="001F24F6">
      <w:pPr>
        <w:pStyle w:val="Nagwek1"/>
        <w:numPr>
          <w:ilvl w:val="0"/>
          <w:numId w:val="0"/>
        </w:numPr>
        <w:ind w:left="363"/>
      </w:pPr>
      <w:bookmarkStart w:id="26" w:name="_Toc526887096"/>
      <w:r w:rsidRPr="003F1F2E">
        <w:t>Spis tabel</w:t>
      </w:r>
      <w:bookmarkEnd w:id="26"/>
    </w:p>
    <w:p w14:paraId="6A02A976" w14:textId="77777777" w:rsidR="004148FD" w:rsidRPr="003F1F2E" w:rsidRDefault="004148FD" w:rsidP="004148FD">
      <w:pPr>
        <w:pStyle w:val="Tekstpods"/>
      </w:pPr>
    </w:p>
    <w:sectPr w:rsidR="004148FD" w:rsidRPr="003F1F2E"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641DB" w14:textId="77777777" w:rsidR="00DD225F" w:rsidRDefault="00DD225F">
      <w:r>
        <w:separator/>
      </w:r>
    </w:p>
    <w:p w14:paraId="5EA95C2D" w14:textId="77777777" w:rsidR="00DD225F" w:rsidRDefault="00DD225F"/>
  </w:endnote>
  <w:endnote w:type="continuationSeparator" w:id="0">
    <w:p w14:paraId="5DE8E618" w14:textId="77777777" w:rsidR="00DD225F" w:rsidRDefault="00DD225F">
      <w:r>
        <w:continuationSeparator/>
      </w:r>
    </w:p>
    <w:p w14:paraId="4AD00B1F" w14:textId="77777777" w:rsidR="00DD225F" w:rsidRDefault="00DD22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FD3B1" w14:textId="77777777" w:rsidR="00DD225F" w:rsidRDefault="00DD225F">
      <w:r>
        <w:separator/>
      </w:r>
    </w:p>
    <w:p w14:paraId="7C88F84D" w14:textId="77777777" w:rsidR="00DD225F" w:rsidRDefault="00DD225F"/>
  </w:footnote>
  <w:footnote w:type="continuationSeparator" w:id="0">
    <w:p w14:paraId="0516D5CB" w14:textId="77777777" w:rsidR="00DD225F" w:rsidRDefault="00DD225F">
      <w:r>
        <w:continuationSeparator/>
      </w:r>
    </w:p>
    <w:p w14:paraId="58147728" w14:textId="77777777" w:rsidR="00DD225F" w:rsidRDefault="00DD22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2F4E3" w14:textId="77777777" w:rsidR="00007413" w:rsidRPr="001D381A" w:rsidRDefault="00007413"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482A7" w14:textId="77777777" w:rsidR="00007413" w:rsidRDefault="00007413">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1355139E" w14:textId="77777777" w:rsidR="00007413" w:rsidRDefault="0000741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B84EB" w14:textId="77777777" w:rsidR="00007413" w:rsidRDefault="00007413"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12</w:t>
    </w:r>
    <w:r>
      <w:rPr>
        <w:rStyle w:val="Numerstrony"/>
      </w:rPr>
      <w:fldChar w:fldCharType="end"/>
    </w:r>
    <w:r>
      <w:tab/>
    </w:r>
    <w:r>
      <w:tab/>
      <w:t>[Przedmiot pracy]</w:t>
    </w:r>
  </w:p>
  <w:p w14:paraId="15971D91" w14:textId="77777777" w:rsidR="00007413" w:rsidRDefault="00007413"/>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48E8" w14:textId="77777777" w:rsidR="00007413" w:rsidRPr="00A61F08" w:rsidRDefault="00007413" w:rsidP="00165DA0">
    <w:pPr>
      <w:pStyle w:val="Nagwek"/>
    </w:pPr>
    <w:sdt>
      <w:sdtPr>
        <w:rPr>
          <w:rStyle w:val="Numerstrony"/>
        </w:rPr>
        <w:alias w:val="Autor"/>
        <w:tag w:val=""/>
        <w:id w:val="-904996353"/>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97CB" w14:textId="77777777" w:rsidR="00007413" w:rsidRDefault="00007413"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Podsumowanie</w:t>
    </w:r>
  </w:p>
  <w:p w14:paraId="47A73B8F" w14:textId="77777777" w:rsidR="00007413" w:rsidRDefault="00007413"/>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A928" w14:textId="77777777" w:rsidR="00007413" w:rsidRDefault="00007413"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32FF2" w14:textId="77777777" w:rsidR="00007413" w:rsidRPr="00BE2DBC" w:rsidRDefault="00007413" w:rsidP="00BE2DBC">
    <w:pPr>
      <w:pStyle w:val="Nagwek"/>
      <w:pBdr>
        <w:bottom w:val="none" w:sz="0" w:space="0" w:color="auto"/>
      </w:pBd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31CF" w14:textId="77777777" w:rsidR="00007413" w:rsidRDefault="00007413"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Weryfikacja i walidacja</w:t>
    </w:r>
  </w:p>
  <w:p w14:paraId="3515BEEC" w14:textId="77777777" w:rsidR="00007413" w:rsidRDefault="00007413"/>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23F2D" w14:textId="77777777" w:rsidR="00007413" w:rsidRDefault="00007413"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22</w:t>
    </w:r>
    <w:r>
      <w:rPr>
        <w:rStyle w:val="Numerstrony"/>
      </w:rPr>
      <w:fldChar w:fldCharType="end"/>
    </w:r>
    <w:r>
      <w:tab/>
    </w:r>
    <w:r>
      <w:tab/>
      <w:t>Podsumowanie i wnioski</w:t>
    </w:r>
  </w:p>
  <w:p w14:paraId="515E5AE4" w14:textId="77777777" w:rsidR="00007413" w:rsidRDefault="00007413"/>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96EB0" w14:textId="77777777" w:rsidR="00007413" w:rsidRDefault="00007413"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23</w:t>
    </w:r>
    <w:r>
      <w:rPr>
        <w:rStyle w:val="Numerstrony"/>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C98D9" w14:textId="77C1B367" w:rsidR="00007413" w:rsidRDefault="00B70009" w:rsidP="00A61F08">
    <w:pPr>
      <w:pStyle w:val="Nagwek"/>
      <w:tabs>
        <w:tab w:val="left" w:pos="3075"/>
      </w:tabs>
    </w:pPr>
    <w:r>
      <w:rPr>
        <w:rStyle w:val="Numerstrony"/>
      </w:rPr>
      <w:t>i</w:t>
    </w:r>
    <w:r w:rsidR="00007413">
      <w:tab/>
    </w:r>
  </w:p>
  <w:p w14:paraId="1AC09BC5" w14:textId="77777777" w:rsidR="00007413" w:rsidRDefault="0000741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0CC5" w14:textId="77777777" w:rsidR="00007413" w:rsidRDefault="00007413"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F67D" w14:textId="77777777" w:rsidR="00007413" w:rsidRDefault="00007413"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9AAF" w14:textId="77777777" w:rsidR="00007413" w:rsidRPr="00BE2DBC" w:rsidRDefault="00007413" w:rsidP="00BE2DBC">
    <w:pPr>
      <w:pStyle w:val="Nagwek"/>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577E" w14:textId="77777777" w:rsidR="00007413" w:rsidRPr="001D381A" w:rsidRDefault="00007413" w:rsidP="00E76F8C">
    <w:pPr>
      <w:pStyle w:val="Nagwek"/>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27AA" w14:textId="77777777" w:rsidR="00007413" w:rsidRPr="008F2D23" w:rsidRDefault="00007413" w:rsidP="008F2D23">
    <w:pPr>
      <w:pStyle w:val="Nagwek"/>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775D0" w14:textId="77777777" w:rsidR="00007413" w:rsidRDefault="00007413">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Wstęp</w:t>
    </w:r>
  </w:p>
  <w:p w14:paraId="21AF6AC1" w14:textId="77777777" w:rsidR="00007413" w:rsidRDefault="0000741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7D17" w14:textId="77777777" w:rsidR="00007413" w:rsidRDefault="00007413"/>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E0AA1" w14:textId="77777777" w:rsidR="00007413" w:rsidRDefault="00007413"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14:paraId="192A9609" w14:textId="77777777" w:rsidR="00007413" w:rsidRDefault="0000741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9EE4" w14:textId="67A0B4A2" w:rsidR="00007413" w:rsidRDefault="00007413" w:rsidP="00690286">
    <w:pPr>
      <w:pStyle w:val="Nagwek"/>
    </w:pPr>
    <w:sdt>
      <w:sdtPr>
        <w:rPr>
          <w:rStyle w:val="Numerstrony"/>
        </w:rPr>
        <w:alias w:val="Autor"/>
        <w:tag w:val=""/>
        <w:id w:val="-1786103293"/>
        <w:placeholder>
          <w:docPart w:val="BD368B7DA0BD4F58B8495F6CB4B0F84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6"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7" w15:restartNumberingAfterBreak="0">
    <w:nsid w:val="1BC9330F"/>
    <w:multiLevelType w:val="hybridMultilevel"/>
    <w:tmpl w:val="2F02E0BA"/>
    <w:lvl w:ilvl="0" w:tplc="B4F0062C">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8"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616652C"/>
    <w:multiLevelType w:val="hybridMultilevel"/>
    <w:tmpl w:val="CCD0E320"/>
    <w:lvl w:ilvl="0" w:tplc="90C0B2FA">
      <w:start w:val="1"/>
      <w:numFmt w:val="lowerLetter"/>
      <w:lvlText w:val="%1)"/>
      <w:lvlJc w:val="left"/>
      <w:pPr>
        <w:ind w:left="1806" w:hanging="360"/>
      </w:pPr>
      <w:rPr>
        <w:rFonts w:hint="default"/>
      </w:rPr>
    </w:lvl>
    <w:lvl w:ilvl="1" w:tplc="04150019" w:tentative="1">
      <w:start w:val="1"/>
      <w:numFmt w:val="lowerLetter"/>
      <w:lvlText w:val="%2."/>
      <w:lvlJc w:val="left"/>
      <w:pPr>
        <w:ind w:left="2526" w:hanging="360"/>
      </w:pPr>
    </w:lvl>
    <w:lvl w:ilvl="2" w:tplc="0415001B" w:tentative="1">
      <w:start w:val="1"/>
      <w:numFmt w:val="lowerRoman"/>
      <w:lvlText w:val="%3."/>
      <w:lvlJc w:val="right"/>
      <w:pPr>
        <w:ind w:left="3246" w:hanging="180"/>
      </w:pPr>
    </w:lvl>
    <w:lvl w:ilvl="3" w:tplc="0415000F" w:tentative="1">
      <w:start w:val="1"/>
      <w:numFmt w:val="decimal"/>
      <w:lvlText w:val="%4."/>
      <w:lvlJc w:val="left"/>
      <w:pPr>
        <w:ind w:left="3966" w:hanging="360"/>
      </w:pPr>
    </w:lvl>
    <w:lvl w:ilvl="4" w:tplc="04150019" w:tentative="1">
      <w:start w:val="1"/>
      <w:numFmt w:val="lowerLetter"/>
      <w:lvlText w:val="%5."/>
      <w:lvlJc w:val="left"/>
      <w:pPr>
        <w:ind w:left="4686" w:hanging="360"/>
      </w:pPr>
    </w:lvl>
    <w:lvl w:ilvl="5" w:tplc="0415001B" w:tentative="1">
      <w:start w:val="1"/>
      <w:numFmt w:val="lowerRoman"/>
      <w:lvlText w:val="%6."/>
      <w:lvlJc w:val="right"/>
      <w:pPr>
        <w:ind w:left="5406" w:hanging="180"/>
      </w:pPr>
    </w:lvl>
    <w:lvl w:ilvl="6" w:tplc="0415000F" w:tentative="1">
      <w:start w:val="1"/>
      <w:numFmt w:val="decimal"/>
      <w:lvlText w:val="%7."/>
      <w:lvlJc w:val="left"/>
      <w:pPr>
        <w:ind w:left="6126" w:hanging="360"/>
      </w:pPr>
    </w:lvl>
    <w:lvl w:ilvl="7" w:tplc="04150019" w:tentative="1">
      <w:start w:val="1"/>
      <w:numFmt w:val="lowerLetter"/>
      <w:lvlText w:val="%8."/>
      <w:lvlJc w:val="left"/>
      <w:pPr>
        <w:ind w:left="6846" w:hanging="360"/>
      </w:pPr>
    </w:lvl>
    <w:lvl w:ilvl="8" w:tplc="0415001B" w:tentative="1">
      <w:start w:val="1"/>
      <w:numFmt w:val="lowerRoman"/>
      <w:lvlText w:val="%9."/>
      <w:lvlJc w:val="right"/>
      <w:pPr>
        <w:ind w:left="7566" w:hanging="180"/>
      </w:pPr>
    </w:lvl>
  </w:abstractNum>
  <w:abstractNum w:abstractNumId="10"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15:restartNumberingAfterBreak="0">
    <w:nsid w:val="2DE13ACB"/>
    <w:multiLevelType w:val="hybridMultilevel"/>
    <w:tmpl w:val="C8F6385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5D857F39"/>
    <w:multiLevelType w:val="hybridMultilevel"/>
    <w:tmpl w:val="878C7D88"/>
    <w:lvl w:ilvl="0" w:tplc="7E7E3778">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1" w15:restartNumberingAfterBreak="0">
    <w:nsid w:val="626329F9"/>
    <w:multiLevelType w:val="hybridMultilevel"/>
    <w:tmpl w:val="F62240E8"/>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start w:val="1"/>
      <w:numFmt w:val="bullet"/>
      <w:lvlText w:val=""/>
      <w:lvlJc w:val="left"/>
      <w:pPr>
        <w:ind w:left="3243" w:hanging="360"/>
      </w:pPr>
      <w:rPr>
        <w:rFonts w:ascii="Symbol" w:hAnsi="Symbol" w:hint="default"/>
      </w:rPr>
    </w:lvl>
    <w:lvl w:ilvl="4" w:tplc="04150003">
      <w:start w:val="1"/>
      <w:numFmt w:val="bullet"/>
      <w:lvlText w:val="o"/>
      <w:lvlJc w:val="left"/>
      <w:pPr>
        <w:ind w:left="3963" w:hanging="360"/>
      </w:pPr>
      <w:rPr>
        <w:rFonts w:ascii="Courier New" w:hAnsi="Courier New" w:cs="Courier New" w:hint="default"/>
      </w:rPr>
    </w:lvl>
    <w:lvl w:ilvl="5" w:tplc="04150005">
      <w:start w:val="1"/>
      <w:numFmt w:val="bullet"/>
      <w:lvlText w:val=""/>
      <w:lvlJc w:val="left"/>
      <w:pPr>
        <w:ind w:left="4683" w:hanging="360"/>
      </w:pPr>
      <w:rPr>
        <w:rFonts w:ascii="Wingdings" w:hAnsi="Wingdings" w:hint="default"/>
      </w:rPr>
    </w:lvl>
    <w:lvl w:ilvl="6" w:tplc="04150001">
      <w:start w:val="1"/>
      <w:numFmt w:val="bullet"/>
      <w:lvlText w:val=""/>
      <w:lvlJc w:val="left"/>
      <w:pPr>
        <w:ind w:left="5403" w:hanging="360"/>
      </w:pPr>
      <w:rPr>
        <w:rFonts w:ascii="Symbol" w:hAnsi="Symbol" w:hint="default"/>
      </w:rPr>
    </w:lvl>
    <w:lvl w:ilvl="7" w:tplc="04150003">
      <w:start w:val="1"/>
      <w:numFmt w:val="bullet"/>
      <w:lvlText w:val="o"/>
      <w:lvlJc w:val="left"/>
      <w:pPr>
        <w:ind w:left="6123" w:hanging="360"/>
      </w:pPr>
      <w:rPr>
        <w:rFonts w:ascii="Courier New" w:hAnsi="Courier New" w:cs="Courier New" w:hint="default"/>
      </w:rPr>
    </w:lvl>
    <w:lvl w:ilvl="8" w:tplc="04150005">
      <w:start w:val="1"/>
      <w:numFmt w:val="bullet"/>
      <w:lvlText w:val=""/>
      <w:lvlJc w:val="left"/>
      <w:pPr>
        <w:ind w:left="6843" w:hanging="360"/>
      </w:pPr>
      <w:rPr>
        <w:rFonts w:ascii="Wingdings" w:hAnsi="Wingdings" w:hint="default"/>
      </w:rPr>
    </w:lvl>
  </w:abstractNum>
  <w:abstractNum w:abstractNumId="22"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7"/>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5"/>
  </w:num>
  <w:num w:numId="25">
    <w:abstractNumId w:val="0"/>
  </w:num>
  <w:num w:numId="26">
    <w:abstractNumId w:val="0"/>
  </w:num>
  <w:num w:numId="27">
    <w:abstractNumId w:val="18"/>
  </w:num>
  <w:num w:numId="28">
    <w:abstractNumId w:val="16"/>
  </w:num>
  <w:num w:numId="29">
    <w:abstractNumId w:val="8"/>
  </w:num>
  <w:num w:numId="30">
    <w:abstractNumId w:val="4"/>
  </w:num>
  <w:num w:numId="31">
    <w:abstractNumId w:val="6"/>
  </w:num>
  <w:num w:numId="32">
    <w:abstractNumId w:val="17"/>
  </w:num>
  <w:num w:numId="33">
    <w:abstractNumId w:val="13"/>
  </w:num>
  <w:num w:numId="34">
    <w:abstractNumId w:val="26"/>
  </w:num>
  <w:num w:numId="35">
    <w:abstractNumId w:val="25"/>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num>
  <w:num w:numId="45">
    <w:abstractNumId w:val="26"/>
  </w:num>
  <w:num w:numId="46">
    <w:abstractNumId w:val="20"/>
  </w:num>
  <w:num w:numId="47">
    <w:abstractNumId w:val="7"/>
  </w:num>
  <w:num w:numId="48">
    <w:abstractNumId w:val="11"/>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5794"/>
    <w:rsid w:val="00007369"/>
    <w:rsid w:val="00007413"/>
    <w:rsid w:val="00007DFF"/>
    <w:rsid w:val="00020465"/>
    <w:rsid w:val="00022399"/>
    <w:rsid w:val="00032E98"/>
    <w:rsid w:val="00032F31"/>
    <w:rsid w:val="000330A9"/>
    <w:rsid w:val="0004296D"/>
    <w:rsid w:val="0004418F"/>
    <w:rsid w:val="000445E3"/>
    <w:rsid w:val="00053F8E"/>
    <w:rsid w:val="00061726"/>
    <w:rsid w:val="00085BA9"/>
    <w:rsid w:val="000860D0"/>
    <w:rsid w:val="000A618E"/>
    <w:rsid w:val="000A6BCB"/>
    <w:rsid w:val="000B42E6"/>
    <w:rsid w:val="000B5E7F"/>
    <w:rsid w:val="000B746B"/>
    <w:rsid w:val="000C3996"/>
    <w:rsid w:val="000C4AC0"/>
    <w:rsid w:val="000C6D8C"/>
    <w:rsid w:val="000D015A"/>
    <w:rsid w:val="000D443D"/>
    <w:rsid w:val="000E056F"/>
    <w:rsid w:val="000E6F9A"/>
    <w:rsid w:val="000E701A"/>
    <w:rsid w:val="000E70D9"/>
    <w:rsid w:val="000F445A"/>
    <w:rsid w:val="000F5D99"/>
    <w:rsid w:val="0010748C"/>
    <w:rsid w:val="00114AAB"/>
    <w:rsid w:val="001164B5"/>
    <w:rsid w:val="001203A6"/>
    <w:rsid w:val="00134CD9"/>
    <w:rsid w:val="00136D9E"/>
    <w:rsid w:val="00143368"/>
    <w:rsid w:val="00165DA0"/>
    <w:rsid w:val="001706F4"/>
    <w:rsid w:val="00170CD8"/>
    <w:rsid w:val="00174E3D"/>
    <w:rsid w:val="001765CE"/>
    <w:rsid w:val="00180BF1"/>
    <w:rsid w:val="00184033"/>
    <w:rsid w:val="001A55FB"/>
    <w:rsid w:val="001A791D"/>
    <w:rsid w:val="001B2688"/>
    <w:rsid w:val="001B2DDA"/>
    <w:rsid w:val="001C7D45"/>
    <w:rsid w:val="001D0BC8"/>
    <w:rsid w:val="001D381A"/>
    <w:rsid w:val="001E2842"/>
    <w:rsid w:val="001E3CEB"/>
    <w:rsid w:val="001E541C"/>
    <w:rsid w:val="001E61A6"/>
    <w:rsid w:val="001F24F6"/>
    <w:rsid w:val="0021065D"/>
    <w:rsid w:val="00240636"/>
    <w:rsid w:val="0025159C"/>
    <w:rsid w:val="00267666"/>
    <w:rsid w:val="002677C2"/>
    <w:rsid w:val="0027356E"/>
    <w:rsid w:val="00273DF7"/>
    <w:rsid w:val="0027530F"/>
    <w:rsid w:val="00281DE8"/>
    <w:rsid w:val="002965CB"/>
    <w:rsid w:val="002C2558"/>
    <w:rsid w:val="002D4E1B"/>
    <w:rsid w:val="002E2886"/>
    <w:rsid w:val="002E7BE5"/>
    <w:rsid w:val="00306682"/>
    <w:rsid w:val="00320CC2"/>
    <w:rsid w:val="00326F59"/>
    <w:rsid w:val="003401CC"/>
    <w:rsid w:val="003437A0"/>
    <w:rsid w:val="00344471"/>
    <w:rsid w:val="003454B4"/>
    <w:rsid w:val="00347047"/>
    <w:rsid w:val="00353BD2"/>
    <w:rsid w:val="003745D1"/>
    <w:rsid w:val="00376477"/>
    <w:rsid w:val="00386B5E"/>
    <w:rsid w:val="003873C3"/>
    <w:rsid w:val="00390834"/>
    <w:rsid w:val="00394A69"/>
    <w:rsid w:val="003A10A8"/>
    <w:rsid w:val="003B626A"/>
    <w:rsid w:val="003C33F6"/>
    <w:rsid w:val="003C473F"/>
    <w:rsid w:val="003C6912"/>
    <w:rsid w:val="003D0CDB"/>
    <w:rsid w:val="003D35E2"/>
    <w:rsid w:val="003E068B"/>
    <w:rsid w:val="003E0A13"/>
    <w:rsid w:val="003E68CB"/>
    <w:rsid w:val="003E69A8"/>
    <w:rsid w:val="003E6B26"/>
    <w:rsid w:val="003F1F2E"/>
    <w:rsid w:val="003F4677"/>
    <w:rsid w:val="003F5DCC"/>
    <w:rsid w:val="004002DE"/>
    <w:rsid w:val="00404AC3"/>
    <w:rsid w:val="00410F5D"/>
    <w:rsid w:val="00412D54"/>
    <w:rsid w:val="004135D1"/>
    <w:rsid w:val="004148FD"/>
    <w:rsid w:val="00416587"/>
    <w:rsid w:val="0043387F"/>
    <w:rsid w:val="00435EEE"/>
    <w:rsid w:val="00436D90"/>
    <w:rsid w:val="004375D0"/>
    <w:rsid w:val="004441D5"/>
    <w:rsid w:val="00447793"/>
    <w:rsid w:val="00452B64"/>
    <w:rsid w:val="004628E3"/>
    <w:rsid w:val="00464795"/>
    <w:rsid w:val="00466D22"/>
    <w:rsid w:val="00484934"/>
    <w:rsid w:val="0049420C"/>
    <w:rsid w:val="004C1740"/>
    <w:rsid w:val="004C32B2"/>
    <w:rsid w:val="004D7EC9"/>
    <w:rsid w:val="004F2329"/>
    <w:rsid w:val="004F6654"/>
    <w:rsid w:val="00513AA4"/>
    <w:rsid w:val="005206CB"/>
    <w:rsid w:val="00523611"/>
    <w:rsid w:val="0053079E"/>
    <w:rsid w:val="00541B23"/>
    <w:rsid w:val="005458F4"/>
    <w:rsid w:val="00551EF2"/>
    <w:rsid w:val="00563199"/>
    <w:rsid w:val="005675DC"/>
    <w:rsid w:val="005702C4"/>
    <w:rsid w:val="0057368E"/>
    <w:rsid w:val="00576BD1"/>
    <w:rsid w:val="005831FE"/>
    <w:rsid w:val="005A01C9"/>
    <w:rsid w:val="005A77F5"/>
    <w:rsid w:val="005A7B4C"/>
    <w:rsid w:val="005B10D3"/>
    <w:rsid w:val="005B6E5D"/>
    <w:rsid w:val="005C251A"/>
    <w:rsid w:val="005D48E8"/>
    <w:rsid w:val="005E07A9"/>
    <w:rsid w:val="005E3BBC"/>
    <w:rsid w:val="005F6853"/>
    <w:rsid w:val="00602F19"/>
    <w:rsid w:val="0061255D"/>
    <w:rsid w:val="00612C18"/>
    <w:rsid w:val="00614F62"/>
    <w:rsid w:val="00622C41"/>
    <w:rsid w:val="006276B4"/>
    <w:rsid w:val="006344B1"/>
    <w:rsid w:val="00640C8A"/>
    <w:rsid w:val="00651688"/>
    <w:rsid w:val="00660ABE"/>
    <w:rsid w:val="00662614"/>
    <w:rsid w:val="00663561"/>
    <w:rsid w:val="00673450"/>
    <w:rsid w:val="0068164F"/>
    <w:rsid w:val="006818F4"/>
    <w:rsid w:val="0068405F"/>
    <w:rsid w:val="00690286"/>
    <w:rsid w:val="006962E9"/>
    <w:rsid w:val="006A41EA"/>
    <w:rsid w:val="006B6959"/>
    <w:rsid w:val="006C55FC"/>
    <w:rsid w:val="006C5ABB"/>
    <w:rsid w:val="006F1223"/>
    <w:rsid w:val="006F2CA8"/>
    <w:rsid w:val="006F78DE"/>
    <w:rsid w:val="00701D68"/>
    <w:rsid w:val="0070252F"/>
    <w:rsid w:val="00703BC0"/>
    <w:rsid w:val="00707D55"/>
    <w:rsid w:val="007125BF"/>
    <w:rsid w:val="00713042"/>
    <w:rsid w:val="007138F0"/>
    <w:rsid w:val="0071567E"/>
    <w:rsid w:val="00721100"/>
    <w:rsid w:val="007255DF"/>
    <w:rsid w:val="00730CE3"/>
    <w:rsid w:val="0073128A"/>
    <w:rsid w:val="00740F18"/>
    <w:rsid w:val="00756AB7"/>
    <w:rsid w:val="00757BFB"/>
    <w:rsid w:val="00765CAC"/>
    <w:rsid w:val="00767540"/>
    <w:rsid w:val="00771981"/>
    <w:rsid w:val="00776BE9"/>
    <w:rsid w:val="00777AEC"/>
    <w:rsid w:val="00782122"/>
    <w:rsid w:val="00784EEF"/>
    <w:rsid w:val="007907B7"/>
    <w:rsid w:val="0079679B"/>
    <w:rsid w:val="007A5436"/>
    <w:rsid w:val="007B026C"/>
    <w:rsid w:val="007B08B1"/>
    <w:rsid w:val="007B25C4"/>
    <w:rsid w:val="007B4601"/>
    <w:rsid w:val="007D72DB"/>
    <w:rsid w:val="00816AF9"/>
    <w:rsid w:val="008316AF"/>
    <w:rsid w:val="00831E51"/>
    <w:rsid w:val="00833CE4"/>
    <w:rsid w:val="0083737B"/>
    <w:rsid w:val="0084238A"/>
    <w:rsid w:val="00843794"/>
    <w:rsid w:val="0084491A"/>
    <w:rsid w:val="00850646"/>
    <w:rsid w:val="00850EB5"/>
    <w:rsid w:val="00857AC9"/>
    <w:rsid w:val="00867954"/>
    <w:rsid w:val="00883768"/>
    <w:rsid w:val="00885BED"/>
    <w:rsid w:val="00887B0A"/>
    <w:rsid w:val="0089065D"/>
    <w:rsid w:val="00893C5D"/>
    <w:rsid w:val="008957FA"/>
    <w:rsid w:val="008A4152"/>
    <w:rsid w:val="008A5B8C"/>
    <w:rsid w:val="008A6306"/>
    <w:rsid w:val="008C6824"/>
    <w:rsid w:val="008E0082"/>
    <w:rsid w:val="008E35C5"/>
    <w:rsid w:val="008F2D23"/>
    <w:rsid w:val="008F36EE"/>
    <w:rsid w:val="00900058"/>
    <w:rsid w:val="00903214"/>
    <w:rsid w:val="00911122"/>
    <w:rsid w:val="00916256"/>
    <w:rsid w:val="00921AB1"/>
    <w:rsid w:val="0092627D"/>
    <w:rsid w:val="00930D98"/>
    <w:rsid w:val="00934D47"/>
    <w:rsid w:val="00936837"/>
    <w:rsid w:val="0094207D"/>
    <w:rsid w:val="00942C8B"/>
    <w:rsid w:val="009510EA"/>
    <w:rsid w:val="00961C4C"/>
    <w:rsid w:val="00964566"/>
    <w:rsid w:val="00965955"/>
    <w:rsid w:val="00985857"/>
    <w:rsid w:val="009A3DC5"/>
    <w:rsid w:val="009A6658"/>
    <w:rsid w:val="009B0268"/>
    <w:rsid w:val="009D1D76"/>
    <w:rsid w:val="009F5619"/>
    <w:rsid w:val="00A00255"/>
    <w:rsid w:val="00A00674"/>
    <w:rsid w:val="00A1422F"/>
    <w:rsid w:val="00A31A99"/>
    <w:rsid w:val="00A3261A"/>
    <w:rsid w:val="00A334F2"/>
    <w:rsid w:val="00A44F6A"/>
    <w:rsid w:val="00A450DA"/>
    <w:rsid w:val="00A45212"/>
    <w:rsid w:val="00A57457"/>
    <w:rsid w:val="00A61F08"/>
    <w:rsid w:val="00A70EA3"/>
    <w:rsid w:val="00A92DCA"/>
    <w:rsid w:val="00AA0A36"/>
    <w:rsid w:val="00AA487D"/>
    <w:rsid w:val="00AB20D1"/>
    <w:rsid w:val="00AD18B7"/>
    <w:rsid w:val="00AE2B69"/>
    <w:rsid w:val="00AE3F90"/>
    <w:rsid w:val="00AF5495"/>
    <w:rsid w:val="00AF6C25"/>
    <w:rsid w:val="00B00172"/>
    <w:rsid w:val="00B2284A"/>
    <w:rsid w:val="00B24E03"/>
    <w:rsid w:val="00B530E3"/>
    <w:rsid w:val="00B56CA7"/>
    <w:rsid w:val="00B65455"/>
    <w:rsid w:val="00B70009"/>
    <w:rsid w:val="00B74D71"/>
    <w:rsid w:val="00B82384"/>
    <w:rsid w:val="00B860E0"/>
    <w:rsid w:val="00B86B94"/>
    <w:rsid w:val="00B97622"/>
    <w:rsid w:val="00BB6357"/>
    <w:rsid w:val="00BB6C72"/>
    <w:rsid w:val="00BC15C9"/>
    <w:rsid w:val="00BC49FC"/>
    <w:rsid w:val="00BD6BD1"/>
    <w:rsid w:val="00BE15F9"/>
    <w:rsid w:val="00BE2DBC"/>
    <w:rsid w:val="00BE5F1B"/>
    <w:rsid w:val="00BE7064"/>
    <w:rsid w:val="00BF2F14"/>
    <w:rsid w:val="00BF3581"/>
    <w:rsid w:val="00BF3D9D"/>
    <w:rsid w:val="00BF65EB"/>
    <w:rsid w:val="00C04028"/>
    <w:rsid w:val="00C05998"/>
    <w:rsid w:val="00C1384C"/>
    <w:rsid w:val="00C145CF"/>
    <w:rsid w:val="00C228EF"/>
    <w:rsid w:val="00C27648"/>
    <w:rsid w:val="00C30331"/>
    <w:rsid w:val="00C3324F"/>
    <w:rsid w:val="00C3719A"/>
    <w:rsid w:val="00C50717"/>
    <w:rsid w:val="00C52A96"/>
    <w:rsid w:val="00C55252"/>
    <w:rsid w:val="00C556F1"/>
    <w:rsid w:val="00C60B2E"/>
    <w:rsid w:val="00C6209D"/>
    <w:rsid w:val="00C72154"/>
    <w:rsid w:val="00C742AA"/>
    <w:rsid w:val="00C81A6F"/>
    <w:rsid w:val="00C82D59"/>
    <w:rsid w:val="00C8654E"/>
    <w:rsid w:val="00C868F9"/>
    <w:rsid w:val="00C91992"/>
    <w:rsid w:val="00C9327E"/>
    <w:rsid w:val="00C93F01"/>
    <w:rsid w:val="00CA19C5"/>
    <w:rsid w:val="00CB23B7"/>
    <w:rsid w:val="00CB333C"/>
    <w:rsid w:val="00CB64C4"/>
    <w:rsid w:val="00CC545E"/>
    <w:rsid w:val="00CC7136"/>
    <w:rsid w:val="00CD0D3E"/>
    <w:rsid w:val="00CE2CDD"/>
    <w:rsid w:val="00CE4BC9"/>
    <w:rsid w:val="00CE5317"/>
    <w:rsid w:val="00CE7E65"/>
    <w:rsid w:val="00CF4318"/>
    <w:rsid w:val="00CF5375"/>
    <w:rsid w:val="00D03A8F"/>
    <w:rsid w:val="00D15F0F"/>
    <w:rsid w:val="00D1716A"/>
    <w:rsid w:val="00D233FE"/>
    <w:rsid w:val="00D50BD0"/>
    <w:rsid w:val="00D62C67"/>
    <w:rsid w:val="00D65389"/>
    <w:rsid w:val="00D70150"/>
    <w:rsid w:val="00D85959"/>
    <w:rsid w:val="00D90462"/>
    <w:rsid w:val="00DA5832"/>
    <w:rsid w:val="00DA68ED"/>
    <w:rsid w:val="00DB0464"/>
    <w:rsid w:val="00DD1A70"/>
    <w:rsid w:val="00DD225F"/>
    <w:rsid w:val="00DF7174"/>
    <w:rsid w:val="00DF76E0"/>
    <w:rsid w:val="00E07D67"/>
    <w:rsid w:val="00E10BFC"/>
    <w:rsid w:val="00E1294F"/>
    <w:rsid w:val="00E130EC"/>
    <w:rsid w:val="00E16A0C"/>
    <w:rsid w:val="00E202AF"/>
    <w:rsid w:val="00E2051A"/>
    <w:rsid w:val="00E30C78"/>
    <w:rsid w:val="00E312FD"/>
    <w:rsid w:val="00E40D7B"/>
    <w:rsid w:val="00E45A30"/>
    <w:rsid w:val="00E50290"/>
    <w:rsid w:val="00E65327"/>
    <w:rsid w:val="00E65B0F"/>
    <w:rsid w:val="00E76F8C"/>
    <w:rsid w:val="00E81152"/>
    <w:rsid w:val="00E817A7"/>
    <w:rsid w:val="00E87004"/>
    <w:rsid w:val="00E954E3"/>
    <w:rsid w:val="00E966F3"/>
    <w:rsid w:val="00EA6B2A"/>
    <w:rsid w:val="00EC2030"/>
    <w:rsid w:val="00EC6302"/>
    <w:rsid w:val="00ED2E4D"/>
    <w:rsid w:val="00EE23F0"/>
    <w:rsid w:val="00EE59B6"/>
    <w:rsid w:val="00EE6A4B"/>
    <w:rsid w:val="00EF09F2"/>
    <w:rsid w:val="00EF509A"/>
    <w:rsid w:val="00F02830"/>
    <w:rsid w:val="00F17A2D"/>
    <w:rsid w:val="00F26D33"/>
    <w:rsid w:val="00F40612"/>
    <w:rsid w:val="00F420CE"/>
    <w:rsid w:val="00F4532C"/>
    <w:rsid w:val="00F56B92"/>
    <w:rsid w:val="00F65757"/>
    <w:rsid w:val="00F7068F"/>
    <w:rsid w:val="00F72BD4"/>
    <w:rsid w:val="00F7368E"/>
    <w:rsid w:val="00F774B4"/>
    <w:rsid w:val="00F77B2A"/>
    <w:rsid w:val="00F8246E"/>
    <w:rsid w:val="00FB07F8"/>
    <w:rsid w:val="00FB294F"/>
    <w:rsid w:val="00FB75BC"/>
    <w:rsid w:val="00FE2607"/>
    <w:rsid w:val="00FE7A36"/>
    <w:rsid w:val="00FF1C62"/>
    <w:rsid w:val="00FF53C9"/>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F696B"/>
  <w14:defaultImageDpi w14:val="96"/>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qFormat/>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qFormat/>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qFormat/>
    <w:pPr>
      <w:numPr>
        <w:ilvl w:val="5"/>
        <w:numId w:val="1"/>
      </w:numPr>
      <w:spacing w:before="240" w:after="60"/>
      <w:outlineLvl w:val="5"/>
    </w:pPr>
    <w:rPr>
      <w:i/>
      <w:sz w:val="22"/>
    </w:rPr>
  </w:style>
  <w:style w:type="paragraph" w:styleId="Nagwek7">
    <w:name w:val="heading 7"/>
    <w:basedOn w:val="Normalny"/>
    <w:next w:val="Normalny"/>
    <w:link w:val="Nagwek7Znak"/>
    <w:uiPriority w:val="9"/>
    <w:qFormat/>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qFormat/>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qFormat/>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D6BD1"/>
    <w:rPr>
      <w:color w:val="605E5C"/>
      <w:shd w:val="clear" w:color="auto" w:fill="E1DFDD"/>
    </w:rPr>
  </w:style>
  <w:style w:type="paragraph" w:styleId="Tekstprzypisukocowego">
    <w:name w:val="endnote text"/>
    <w:basedOn w:val="Normalny"/>
    <w:link w:val="TekstprzypisukocowegoZnak"/>
    <w:uiPriority w:val="99"/>
    <w:semiHidden/>
    <w:unhideWhenUsed/>
    <w:rsid w:val="00FF1C62"/>
    <w:rPr>
      <w:sz w:val="20"/>
    </w:rPr>
  </w:style>
  <w:style w:type="character" w:customStyle="1" w:styleId="TekstprzypisukocowegoZnak">
    <w:name w:val="Tekst przypisu końcowego Znak"/>
    <w:basedOn w:val="Domylnaczcionkaakapitu"/>
    <w:link w:val="Tekstprzypisukocowego"/>
    <w:uiPriority w:val="99"/>
    <w:semiHidden/>
    <w:rsid w:val="00FF1C62"/>
  </w:style>
  <w:style w:type="character" w:styleId="Odwoanieprzypisukocowego">
    <w:name w:val="endnote reference"/>
    <w:basedOn w:val="Domylnaczcionkaakapitu"/>
    <w:uiPriority w:val="99"/>
    <w:semiHidden/>
    <w:unhideWhenUsed/>
    <w:rsid w:val="00FF1C62"/>
    <w:rPr>
      <w:vertAlign w:val="superscript"/>
    </w:rPr>
  </w:style>
  <w:style w:type="paragraph" w:styleId="HTML-wstpniesformatowany">
    <w:name w:val="HTML Preformatted"/>
    <w:basedOn w:val="Normalny"/>
    <w:link w:val="HTML-wstpniesformatowanyZnak"/>
    <w:uiPriority w:val="99"/>
    <w:semiHidden/>
    <w:unhideWhenUsed/>
    <w:rsid w:val="00AA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AA0A36"/>
    <w:rPr>
      <w:rFonts w:ascii="Courier New" w:hAnsi="Courier New" w:cs="Courier New"/>
    </w:rPr>
  </w:style>
  <w:style w:type="character" w:styleId="Odwoaniedokomentarza">
    <w:name w:val="annotation reference"/>
    <w:basedOn w:val="Domylnaczcionkaakapitu"/>
    <w:uiPriority w:val="99"/>
    <w:semiHidden/>
    <w:unhideWhenUsed/>
    <w:rsid w:val="00FE7A36"/>
    <w:rPr>
      <w:sz w:val="16"/>
      <w:szCs w:val="16"/>
    </w:rPr>
  </w:style>
  <w:style w:type="paragraph" w:styleId="Tekstkomentarza">
    <w:name w:val="annotation text"/>
    <w:basedOn w:val="Normalny"/>
    <w:link w:val="TekstkomentarzaZnak"/>
    <w:uiPriority w:val="99"/>
    <w:semiHidden/>
    <w:unhideWhenUsed/>
    <w:rsid w:val="00FE7A36"/>
    <w:rPr>
      <w:sz w:val="20"/>
    </w:rPr>
  </w:style>
  <w:style w:type="character" w:customStyle="1" w:styleId="TekstkomentarzaZnak">
    <w:name w:val="Tekst komentarza Znak"/>
    <w:basedOn w:val="Domylnaczcionkaakapitu"/>
    <w:link w:val="Tekstkomentarza"/>
    <w:uiPriority w:val="99"/>
    <w:semiHidden/>
    <w:rsid w:val="00FE7A36"/>
  </w:style>
  <w:style w:type="paragraph" w:styleId="Tematkomentarza">
    <w:name w:val="annotation subject"/>
    <w:basedOn w:val="Tekstkomentarza"/>
    <w:next w:val="Tekstkomentarza"/>
    <w:link w:val="TematkomentarzaZnak"/>
    <w:uiPriority w:val="99"/>
    <w:semiHidden/>
    <w:unhideWhenUsed/>
    <w:rsid w:val="00FE7A36"/>
    <w:rPr>
      <w:b/>
      <w:bCs/>
    </w:rPr>
  </w:style>
  <w:style w:type="character" w:customStyle="1" w:styleId="TematkomentarzaZnak">
    <w:name w:val="Temat komentarza Znak"/>
    <w:basedOn w:val="TekstkomentarzaZnak"/>
    <w:link w:val="Tematkomentarza"/>
    <w:uiPriority w:val="99"/>
    <w:semiHidden/>
    <w:rsid w:val="00FE7A36"/>
    <w:rPr>
      <w:b/>
      <w:bCs/>
    </w:rPr>
  </w:style>
  <w:style w:type="character" w:customStyle="1" w:styleId="sc0">
    <w:name w:val="sc0"/>
    <w:basedOn w:val="Domylnaczcionkaakapitu"/>
    <w:rsid w:val="00053F8E"/>
    <w:rPr>
      <w:rFonts w:ascii="Courier New" w:hAnsi="Courier New" w:cs="Courier New" w:hint="default"/>
      <w:color w:val="000000"/>
      <w:sz w:val="20"/>
      <w:szCs w:val="20"/>
    </w:rPr>
  </w:style>
  <w:style w:type="character" w:styleId="UyteHipercze">
    <w:name w:val="FollowedHyperlink"/>
    <w:basedOn w:val="Domylnaczcionkaakapitu"/>
    <w:uiPriority w:val="99"/>
    <w:semiHidden/>
    <w:unhideWhenUsed/>
    <w:rsid w:val="003F1F2E"/>
    <w:rPr>
      <w:color w:val="954F72" w:themeColor="followedHyperlink"/>
      <w:u w:val="single"/>
    </w:rPr>
  </w:style>
  <w:style w:type="character" w:customStyle="1" w:styleId="sc01">
    <w:name w:val="sc01"/>
    <w:basedOn w:val="Domylnaczcionkaakapitu"/>
    <w:rsid w:val="004135D1"/>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99917">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101995448">
      <w:bodyDiv w:val="1"/>
      <w:marLeft w:val="0"/>
      <w:marRight w:val="0"/>
      <w:marTop w:val="0"/>
      <w:marBottom w:val="0"/>
      <w:divBdr>
        <w:top w:val="none" w:sz="0" w:space="0" w:color="auto"/>
        <w:left w:val="none" w:sz="0" w:space="0" w:color="auto"/>
        <w:bottom w:val="none" w:sz="0" w:space="0" w:color="auto"/>
        <w:right w:val="none" w:sz="0" w:space="0" w:color="auto"/>
      </w:divBdr>
      <w:divsChild>
        <w:div w:id="846943975">
          <w:marLeft w:val="0"/>
          <w:marRight w:val="0"/>
          <w:marTop w:val="0"/>
          <w:marBottom w:val="0"/>
          <w:divBdr>
            <w:top w:val="none" w:sz="0" w:space="0" w:color="auto"/>
            <w:left w:val="none" w:sz="0" w:space="0" w:color="auto"/>
            <w:bottom w:val="none" w:sz="0" w:space="0" w:color="auto"/>
            <w:right w:val="none" w:sz="0" w:space="0" w:color="auto"/>
          </w:divBdr>
        </w:div>
      </w:divsChild>
    </w:div>
    <w:div w:id="143473675">
      <w:bodyDiv w:val="1"/>
      <w:marLeft w:val="0"/>
      <w:marRight w:val="0"/>
      <w:marTop w:val="0"/>
      <w:marBottom w:val="0"/>
      <w:divBdr>
        <w:top w:val="none" w:sz="0" w:space="0" w:color="auto"/>
        <w:left w:val="none" w:sz="0" w:space="0" w:color="auto"/>
        <w:bottom w:val="none" w:sz="0" w:space="0" w:color="auto"/>
        <w:right w:val="none" w:sz="0" w:space="0" w:color="auto"/>
      </w:divBdr>
      <w:divsChild>
        <w:div w:id="2112236133">
          <w:marLeft w:val="0"/>
          <w:marRight w:val="0"/>
          <w:marTop w:val="0"/>
          <w:marBottom w:val="0"/>
          <w:divBdr>
            <w:top w:val="none" w:sz="0" w:space="0" w:color="auto"/>
            <w:left w:val="none" w:sz="0" w:space="0" w:color="auto"/>
            <w:bottom w:val="none" w:sz="0" w:space="0" w:color="auto"/>
            <w:right w:val="none" w:sz="0" w:space="0" w:color="auto"/>
          </w:divBdr>
        </w:div>
      </w:divsChild>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5332753">
      <w:bodyDiv w:val="1"/>
      <w:marLeft w:val="0"/>
      <w:marRight w:val="0"/>
      <w:marTop w:val="0"/>
      <w:marBottom w:val="0"/>
      <w:divBdr>
        <w:top w:val="none" w:sz="0" w:space="0" w:color="auto"/>
        <w:left w:val="none" w:sz="0" w:space="0" w:color="auto"/>
        <w:bottom w:val="none" w:sz="0" w:space="0" w:color="auto"/>
        <w:right w:val="none" w:sz="0" w:space="0" w:color="auto"/>
      </w:divBdr>
    </w:div>
    <w:div w:id="297685712">
      <w:bodyDiv w:val="1"/>
      <w:marLeft w:val="0"/>
      <w:marRight w:val="0"/>
      <w:marTop w:val="0"/>
      <w:marBottom w:val="0"/>
      <w:divBdr>
        <w:top w:val="none" w:sz="0" w:space="0" w:color="auto"/>
        <w:left w:val="none" w:sz="0" w:space="0" w:color="auto"/>
        <w:bottom w:val="none" w:sz="0" w:space="0" w:color="auto"/>
        <w:right w:val="none" w:sz="0" w:space="0" w:color="auto"/>
      </w:divBdr>
      <w:divsChild>
        <w:div w:id="1651135931">
          <w:marLeft w:val="0"/>
          <w:marRight w:val="0"/>
          <w:marTop w:val="0"/>
          <w:marBottom w:val="0"/>
          <w:divBdr>
            <w:top w:val="none" w:sz="0" w:space="0" w:color="auto"/>
            <w:left w:val="none" w:sz="0" w:space="0" w:color="auto"/>
            <w:bottom w:val="none" w:sz="0" w:space="0" w:color="auto"/>
            <w:right w:val="none" w:sz="0" w:space="0" w:color="auto"/>
          </w:divBdr>
        </w:div>
      </w:divsChild>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38387949">
      <w:bodyDiv w:val="1"/>
      <w:marLeft w:val="0"/>
      <w:marRight w:val="0"/>
      <w:marTop w:val="0"/>
      <w:marBottom w:val="0"/>
      <w:divBdr>
        <w:top w:val="none" w:sz="0" w:space="0" w:color="auto"/>
        <w:left w:val="none" w:sz="0" w:space="0" w:color="auto"/>
        <w:bottom w:val="none" w:sz="0" w:space="0" w:color="auto"/>
        <w:right w:val="none" w:sz="0" w:space="0" w:color="auto"/>
      </w:divBdr>
      <w:divsChild>
        <w:div w:id="1363901532">
          <w:marLeft w:val="0"/>
          <w:marRight w:val="0"/>
          <w:marTop w:val="0"/>
          <w:marBottom w:val="0"/>
          <w:divBdr>
            <w:top w:val="none" w:sz="0" w:space="0" w:color="auto"/>
            <w:left w:val="none" w:sz="0" w:space="0" w:color="auto"/>
            <w:bottom w:val="none" w:sz="0" w:space="0" w:color="auto"/>
            <w:right w:val="none" w:sz="0" w:space="0" w:color="auto"/>
          </w:divBdr>
        </w:div>
      </w:divsChild>
    </w:div>
    <w:div w:id="382749916">
      <w:bodyDiv w:val="1"/>
      <w:marLeft w:val="0"/>
      <w:marRight w:val="0"/>
      <w:marTop w:val="0"/>
      <w:marBottom w:val="0"/>
      <w:divBdr>
        <w:top w:val="none" w:sz="0" w:space="0" w:color="auto"/>
        <w:left w:val="none" w:sz="0" w:space="0" w:color="auto"/>
        <w:bottom w:val="none" w:sz="0" w:space="0" w:color="auto"/>
        <w:right w:val="none" w:sz="0" w:space="0" w:color="auto"/>
      </w:divBdr>
      <w:divsChild>
        <w:div w:id="135953637">
          <w:marLeft w:val="0"/>
          <w:marRight w:val="0"/>
          <w:marTop w:val="0"/>
          <w:marBottom w:val="0"/>
          <w:divBdr>
            <w:top w:val="none" w:sz="0" w:space="0" w:color="auto"/>
            <w:left w:val="none" w:sz="0" w:space="0" w:color="auto"/>
            <w:bottom w:val="none" w:sz="0" w:space="0" w:color="auto"/>
            <w:right w:val="none" w:sz="0" w:space="0" w:color="auto"/>
          </w:divBdr>
        </w:div>
      </w:divsChild>
    </w:div>
    <w:div w:id="397242112">
      <w:bodyDiv w:val="1"/>
      <w:marLeft w:val="0"/>
      <w:marRight w:val="0"/>
      <w:marTop w:val="0"/>
      <w:marBottom w:val="0"/>
      <w:divBdr>
        <w:top w:val="none" w:sz="0" w:space="0" w:color="auto"/>
        <w:left w:val="none" w:sz="0" w:space="0" w:color="auto"/>
        <w:bottom w:val="none" w:sz="0" w:space="0" w:color="auto"/>
        <w:right w:val="none" w:sz="0" w:space="0" w:color="auto"/>
      </w:divBdr>
      <w:divsChild>
        <w:div w:id="839543619">
          <w:marLeft w:val="0"/>
          <w:marRight w:val="0"/>
          <w:marTop w:val="0"/>
          <w:marBottom w:val="0"/>
          <w:divBdr>
            <w:top w:val="none" w:sz="0" w:space="0" w:color="auto"/>
            <w:left w:val="none" w:sz="0" w:space="0" w:color="auto"/>
            <w:bottom w:val="none" w:sz="0" w:space="0" w:color="auto"/>
            <w:right w:val="none" w:sz="0" w:space="0" w:color="auto"/>
          </w:divBdr>
        </w:div>
      </w:divsChild>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47774471">
      <w:bodyDiv w:val="1"/>
      <w:marLeft w:val="0"/>
      <w:marRight w:val="0"/>
      <w:marTop w:val="0"/>
      <w:marBottom w:val="0"/>
      <w:divBdr>
        <w:top w:val="none" w:sz="0" w:space="0" w:color="auto"/>
        <w:left w:val="none" w:sz="0" w:space="0" w:color="auto"/>
        <w:bottom w:val="none" w:sz="0" w:space="0" w:color="auto"/>
        <w:right w:val="none" w:sz="0" w:space="0" w:color="auto"/>
      </w:divBdr>
      <w:divsChild>
        <w:div w:id="1386292884">
          <w:marLeft w:val="0"/>
          <w:marRight w:val="0"/>
          <w:marTop w:val="0"/>
          <w:marBottom w:val="0"/>
          <w:divBdr>
            <w:top w:val="none" w:sz="0" w:space="0" w:color="auto"/>
            <w:left w:val="none" w:sz="0" w:space="0" w:color="auto"/>
            <w:bottom w:val="none" w:sz="0" w:space="0" w:color="auto"/>
            <w:right w:val="none" w:sz="0" w:space="0" w:color="auto"/>
          </w:divBdr>
        </w:div>
      </w:divsChild>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8052878">
      <w:bodyDiv w:val="1"/>
      <w:marLeft w:val="0"/>
      <w:marRight w:val="0"/>
      <w:marTop w:val="0"/>
      <w:marBottom w:val="0"/>
      <w:divBdr>
        <w:top w:val="none" w:sz="0" w:space="0" w:color="auto"/>
        <w:left w:val="none" w:sz="0" w:space="0" w:color="auto"/>
        <w:bottom w:val="none" w:sz="0" w:space="0" w:color="auto"/>
        <w:right w:val="none" w:sz="0" w:space="0" w:color="auto"/>
      </w:divBdr>
    </w:div>
    <w:div w:id="58387992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6841404">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17723415">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82390217">
      <w:bodyDiv w:val="1"/>
      <w:marLeft w:val="0"/>
      <w:marRight w:val="0"/>
      <w:marTop w:val="0"/>
      <w:marBottom w:val="0"/>
      <w:divBdr>
        <w:top w:val="none" w:sz="0" w:space="0" w:color="auto"/>
        <w:left w:val="none" w:sz="0" w:space="0" w:color="auto"/>
        <w:bottom w:val="none" w:sz="0" w:space="0" w:color="auto"/>
        <w:right w:val="none" w:sz="0" w:space="0" w:color="auto"/>
      </w:divBdr>
      <w:divsChild>
        <w:div w:id="1519923682">
          <w:marLeft w:val="0"/>
          <w:marRight w:val="0"/>
          <w:marTop w:val="0"/>
          <w:marBottom w:val="0"/>
          <w:divBdr>
            <w:top w:val="none" w:sz="0" w:space="0" w:color="auto"/>
            <w:left w:val="none" w:sz="0" w:space="0" w:color="auto"/>
            <w:bottom w:val="none" w:sz="0" w:space="0" w:color="auto"/>
            <w:right w:val="none" w:sz="0" w:space="0" w:color="auto"/>
          </w:divBdr>
        </w:div>
      </w:divsChild>
    </w:div>
    <w:div w:id="998844651">
      <w:bodyDiv w:val="1"/>
      <w:marLeft w:val="0"/>
      <w:marRight w:val="0"/>
      <w:marTop w:val="0"/>
      <w:marBottom w:val="0"/>
      <w:divBdr>
        <w:top w:val="none" w:sz="0" w:space="0" w:color="auto"/>
        <w:left w:val="none" w:sz="0" w:space="0" w:color="auto"/>
        <w:bottom w:val="none" w:sz="0" w:space="0" w:color="auto"/>
        <w:right w:val="none" w:sz="0" w:space="0" w:color="auto"/>
      </w:divBdr>
      <w:divsChild>
        <w:div w:id="459342406">
          <w:marLeft w:val="0"/>
          <w:marRight w:val="0"/>
          <w:marTop w:val="0"/>
          <w:marBottom w:val="0"/>
          <w:divBdr>
            <w:top w:val="none" w:sz="0" w:space="0" w:color="auto"/>
            <w:left w:val="none" w:sz="0" w:space="0" w:color="auto"/>
            <w:bottom w:val="none" w:sz="0" w:space="0" w:color="auto"/>
            <w:right w:val="none" w:sz="0" w:space="0" w:color="auto"/>
          </w:divBdr>
        </w:div>
      </w:divsChild>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207118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69097536">
      <w:bodyDiv w:val="1"/>
      <w:marLeft w:val="0"/>
      <w:marRight w:val="0"/>
      <w:marTop w:val="0"/>
      <w:marBottom w:val="0"/>
      <w:divBdr>
        <w:top w:val="none" w:sz="0" w:space="0" w:color="auto"/>
        <w:left w:val="none" w:sz="0" w:space="0" w:color="auto"/>
        <w:bottom w:val="none" w:sz="0" w:space="0" w:color="auto"/>
        <w:right w:val="none" w:sz="0" w:space="0" w:color="auto"/>
      </w:divBdr>
      <w:divsChild>
        <w:div w:id="5135121">
          <w:marLeft w:val="0"/>
          <w:marRight w:val="0"/>
          <w:marTop w:val="0"/>
          <w:marBottom w:val="0"/>
          <w:divBdr>
            <w:top w:val="none" w:sz="0" w:space="0" w:color="auto"/>
            <w:left w:val="none" w:sz="0" w:space="0" w:color="auto"/>
            <w:bottom w:val="none" w:sz="0" w:space="0" w:color="auto"/>
            <w:right w:val="none" w:sz="0" w:space="0" w:color="auto"/>
          </w:divBdr>
        </w:div>
      </w:divsChild>
    </w:div>
    <w:div w:id="1258366016">
      <w:bodyDiv w:val="1"/>
      <w:marLeft w:val="0"/>
      <w:marRight w:val="0"/>
      <w:marTop w:val="0"/>
      <w:marBottom w:val="0"/>
      <w:divBdr>
        <w:top w:val="none" w:sz="0" w:space="0" w:color="auto"/>
        <w:left w:val="none" w:sz="0" w:space="0" w:color="auto"/>
        <w:bottom w:val="none" w:sz="0" w:space="0" w:color="auto"/>
        <w:right w:val="none" w:sz="0" w:space="0" w:color="auto"/>
      </w:divBdr>
    </w:div>
    <w:div w:id="1318799354">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59039690">
      <w:bodyDiv w:val="1"/>
      <w:marLeft w:val="0"/>
      <w:marRight w:val="0"/>
      <w:marTop w:val="0"/>
      <w:marBottom w:val="0"/>
      <w:divBdr>
        <w:top w:val="none" w:sz="0" w:space="0" w:color="auto"/>
        <w:left w:val="none" w:sz="0" w:space="0" w:color="auto"/>
        <w:bottom w:val="none" w:sz="0" w:space="0" w:color="auto"/>
        <w:right w:val="none" w:sz="0" w:space="0" w:color="auto"/>
      </w:divBdr>
      <w:divsChild>
        <w:div w:id="1763642708">
          <w:marLeft w:val="0"/>
          <w:marRight w:val="0"/>
          <w:marTop w:val="0"/>
          <w:marBottom w:val="0"/>
          <w:divBdr>
            <w:top w:val="none" w:sz="0" w:space="0" w:color="auto"/>
            <w:left w:val="none" w:sz="0" w:space="0" w:color="auto"/>
            <w:bottom w:val="none" w:sz="0" w:space="0" w:color="auto"/>
            <w:right w:val="none" w:sz="0" w:space="0" w:color="auto"/>
          </w:divBdr>
        </w:div>
      </w:divsChild>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0905274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7498145">
      <w:bodyDiv w:val="1"/>
      <w:marLeft w:val="0"/>
      <w:marRight w:val="0"/>
      <w:marTop w:val="0"/>
      <w:marBottom w:val="0"/>
      <w:divBdr>
        <w:top w:val="none" w:sz="0" w:space="0" w:color="auto"/>
        <w:left w:val="none" w:sz="0" w:space="0" w:color="auto"/>
        <w:bottom w:val="none" w:sz="0" w:space="0" w:color="auto"/>
        <w:right w:val="none" w:sz="0" w:space="0" w:color="auto"/>
      </w:divBdr>
      <w:divsChild>
        <w:div w:id="972759759">
          <w:marLeft w:val="0"/>
          <w:marRight w:val="0"/>
          <w:marTop w:val="0"/>
          <w:marBottom w:val="0"/>
          <w:divBdr>
            <w:top w:val="none" w:sz="0" w:space="0" w:color="auto"/>
            <w:left w:val="none" w:sz="0" w:space="0" w:color="auto"/>
            <w:bottom w:val="none" w:sz="0" w:space="0" w:color="auto"/>
            <w:right w:val="none" w:sz="0" w:space="0" w:color="auto"/>
          </w:divBdr>
        </w:div>
      </w:divsChild>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37561653">
      <w:bodyDiv w:val="1"/>
      <w:marLeft w:val="0"/>
      <w:marRight w:val="0"/>
      <w:marTop w:val="0"/>
      <w:marBottom w:val="0"/>
      <w:divBdr>
        <w:top w:val="none" w:sz="0" w:space="0" w:color="auto"/>
        <w:left w:val="none" w:sz="0" w:space="0" w:color="auto"/>
        <w:bottom w:val="none" w:sz="0" w:space="0" w:color="auto"/>
        <w:right w:val="none" w:sz="0" w:space="0" w:color="auto"/>
      </w:divBdr>
      <w:divsChild>
        <w:div w:id="872503168">
          <w:marLeft w:val="0"/>
          <w:marRight w:val="0"/>
          <w:marTop w:val="0"/>
          <w:marBottom w:val="0"/>
          <w:divBdr>
            <w:top w:val="none" w:sz="0" w:space="0" w:color="auto"/>
            <w:left w:val="none" w:sz="0" w:space="0" w:color="auto"/>
            <w:bottom w:val="none" w:sz="0" w:space="0" w:color="auto"/>
            <w:right w:val="none" w:sz="0" w:space="0" w:color="auto"/>
          </w:divBdr>
        </w:div>
      </w:divsChild>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509471">
      <w:bodyDiv w:val="1"/>
      <w:marLeft w:val="0"/>
      <w:marRight w:val="0"/>
      <w:marTop w:val="0"/>
      <w:marBottom w:val="0"/>
      <w:divBdr>
        <w:top w:val="none" w:sz="0" w:space="0" w:color="auto"/>
        <w:left w:val="none" w:sz="0" w:space="0" w:color="auto"/>
        <w:bottom w:val="none" w:sz="0" w:space="0" w:color="auto"/>
        <w:right w:val="none" w:sz="0" w:space="0" w:color="auto"/>
      </w:divBdr>
      <w:divsChild>
        <w:div w:id="889919976">
          <w:marLeft w:val="0"/>
          <w:marRight w:val="0"/>
          <w:marTop w:val="0"/>
          <w:marBottom w:val="0"/>
          <w:divBdr>
            <w:top w:val="none" w:sz="0" w:space="0" w:color="auto"/>
            <w:left w:val="none" w:sz="0" w:space="0" w:color="auto"/>
            <w:bottom w:val="none" w:sz="0" w:space="0" w:color="auto"/>
            <w:right w:val="none" w:sz="0" w:space="0" w:color="auto"/>
          </w:divBdr>
        </w:div>
      </w:divsChild>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11343638">
      <w:bodyDiv w:val="1"/>
      <w:marLeft w:val="0"/>
      <w:marRight w:val="0"/>
      <w:marTop w:val="0"/>
      <w:marBottom w:val="0"/>
      <w:divBdr>
        <w:top w:val="none" w:sz="0" w:space="0" w:color="auto"/>
        <w:left w:val="none" w:sz="0" w:space="0" w:color="auto"/>
        <w:bottom w:val="none" w:sz="0" w:space="0" w:color="auto"/>
        <w:right w:val="none" w:sz="0" w:space="0" w:color="auto"/>
      </w:divBdr>
      <w:divsChild>
        <w:div w:id="1337264475">
          <w:marLeft w:val="0"/>
          <w:marRight w:val="0"/>
          <w:marTop w:val="0"/>
          <w:marBottom w:val="0"/>
          <w:divBdr>
            <w:top w:val="none" w:sz="0" w:space="0" w:color="auto"/>
            <w:left w:val="none" w:sz="0" w:space="0" w:color="auto"/>
            <w:bottom w:val="none" w:sz="0" w:space="0" w:color="auto"/>
            <w:right w:val="none" w:sz="0" w:space="0" w:color="auto"/>
          </w:divBdr>
        </w:div>
      </w:divsChild>
    </w:div>
    <w:div w:id="1742563175">
      <w:bodyDiv w:val="1"/>
      <w:marLeft w:val="0"/>
      <w:marRight w:val="0"/>
      <w:marTop w:val="0"/>
      <w:marBottom w:val="0"/>
      <w:divBdr>
        <w:top w:val="none" w:sz="0" w:space="0" w:color="auto"/>
        <w:left w:val="none" w:sz="0" w:space="0" w:color="auto"/>
        <w:bottom w:val="none" w:sz="0" w:space="0" w:color="auto"/>
        <w:right w:val="none" w:sz="0" w:space="0" w:color="auto"/>
      </w:divBdr>
    </w:div>
    <w:div w:id="1743984227">
      <w:bodyDiv w:val="1"/>
      <w:marLeft w:val="0"/>
      <w:marRight w:val="0"/>
      <w:marTop w:val="0"/>
      <w:marBottom w:val="0"/>
      <w:divBdr>
        <w:top w:val="none" w:sz="0" w:space="0" w:color="auto"/>
        <w:left w:val="none" w:sz="0" w:space="0" w:color="auto"/>
        <w:bottom w:val="none" w:sz="0" w:space="0" w:color="auto"/>
        <w:right w:val="none" w:sz="0" w:space="0" w:color="auto"/>
      </w:divBdr>
      <w:divsChild>
        <w:div w:id="1546408421">
          <w:marLeft w:val="0"/>
          <w:marRight w:val="0"/>
          <w:marTop w:val="0"/>
          <w:marBottom w:val="0"/>
          <w:divBdr>
            <w:top w:val="none" w:sz="0" w:space="0" w:color="auto"/>
            <w:left w:val="none" w:sz="0" w:space="0" w:color="auto"/>
            <w:bottom w:val="none" w:sz="0" w:space="0" w:color="auto"/>
            <w:right w:val="none" w:sz="0" w:space="0" w:color="auto"/>
          </w:divBdr>
        </w:div>
      </w:divsChild>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893298643">
      <w:bodyDiv w:val="1"/>
      <w:marLeft w:val="0"/>
      <w:marRight w:val="0"/>
      <w:marTop w:val="0"/>
      <w:marBottom w:val="0"/>
      <w:divBdr>
        <w:top w:val="none" w:sz="0" w:space="0" w:color="auto"/>
        <w:left w:val="none" w:sz="0" w:space="0" w:color="auto"/>
        <w:bottom w:val="none" w:sz="0" w:space="0" w:color="auto"/>
        <w:right w:val="none" w:sz="0" w:space="0" w:color="auto"/>
      </w:divBdr>
    </w:div>
    <w:div w:id="1903905975">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88197189">
      <w:bodyDiv w:val="1"/>
      <w:marLeft w:val="0"/>
      <w:marRight w:val="0"/>
      <w:marTop w:val="0"/>
      <w:marBottom w:val="0"/>
      <w:divBdr>
        <w:top w:val="none" w:sz="0" w:space="0" w:color="auto"/>
        <w:left w:val="none" w:sz="0" w:space="0" w:color="auto"/>
        <w:bottom w:val="none" w:sz="0" w:space="0" w:color="auto"/>
        <w:right w:val="none" w:sz="0" w:space="0" w:color="auto"/>
      </w:divBdr>
      <w:divsChild>
        <w:div w:id="238708332">
          <w:marLeft w:val="0"/>
          <w:marRight w:val="0"/>
          <w:marTop w:val="0"/>
          <w:marBottom w:val="0"/>
          <w:divBdr>
            <w:top w:val="none" w:sz="0" w:space="0" w:color="auto"/>
            <w:left w:val="none" w:sz="0" w:space="0" w:color="auto"/>
            <w:bottom w:val="none" w:sz="0" w:space="0" w:color="auto"/>
            <w:right w:val="none" w:sz="0" w:space="0" w:color="auto"/>
          </w:divBdr>
        </w:div>
      </w:divsChild>
    </w:div>
    <w:div w:id="2049598831">
      <w:bodyDiv w:val="1"/>
      <w:marLeft w:val="0"/>
      <w:marRight w:val="0"/>
      <w:marTop w:val="0"/>
      <w:marBottom w:val="0"/>
      <w:divBdr>
        <w:top w:val="none" w:sz="0" w:space="0" w:color="auto"/>
        <w:left w:val="none" w:sz="0" w:space="0" w:color="auto"/>
        <w:bottom w:val="none" w:sz="0" w:space="0" w:color="auto"/>
        <w:right w:val="none" w:sz="0" w:space="0" w:color="auto"/>
      </w:divBdr>
      <w:divsChild>
        <w:div w:id="1131091352">
          <w:marLeft w:val="0"/>
          <w:marRight w:val="0"/>
          <w:marTop w:val="0"/>
          <w:marBottom w:val="0"/>
          <w:divBdr>
            <w:top w:val="none" w:sz="0" w:space="0" w:color="auto"/>
            <w:left w:val="none" w:sz="0" w:space="0" w:color="auto"/>
            <w:bottom w:val="none" w:sz="0" w:space="0" w:color="auto"/>
            <w:right w:val="none" w:sz="0" w:space="0" w:color="auto"/>
          </w:divBdr>
        </w:div>
      </w:divsChild>
    </w:div>
    <w:div w:id="2069836064">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16.xml"/><Relationship Id="rId55" Type="http://schemas.openxmlformats.org/officeDocument/2006/relationships/hyperlink" Target="https://spring.io/"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0.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3.xml"/><Relationship Id="rId53" Type="http://schemas.openxmlformats.org/officeDocument/2006/relationships/header" Target="header19.xml"/><Relationship Id="rId58" Type="http://schemas.openxmlformats.org/officeDocument/2006/relationships/hyperlink" Target="https://swagger.io/" TargetMode="External"/><Relationship Id="rId5" Type="http://schemas.openxmlformats.org/officeDocument/2006/relationships/webSettings" Target="webSettings.xml"/><Relationship Id="rId61" Type="http://schemas.openxmlformats.org/officeDocument/2006/relationships/hyperlink" Target="https://www.getpostman.com/" TargetMode="External"/><Relationship Id="rId19" Type="http://schemas.openxmlformats.org/officeDocument/2006/relationships/header" Target="header11.xml"/><Relationship Id="rId14" Type="http://schemas.openxmlformats.org/officeDocument/2006/relationships/header" Target="header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hyperlink" Target="https://angular.io/"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4.xml"/><Relationship Id="rId59" Type="http://schemas.openxmlformats.org/officeDocument/2006/relationships/hyperlink" Target="https://robomongo.org/" TargetMode="External"/><Relationship Id="rId20" Type="http://schemas.openxmlformats.org/officeDocument/2006/relationships/header" Target="header12.xml"/><Relationship Id="rId41" Type="http://schemas.openxmlformats.org/officeDocument/2006/relationships/image" Target="media/image22.png"/><Relationship Id="rId54" Type="http://schemas.openxmlformats.org/officeDocument/2006/relationships/header" Target="header20.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57" Type="http://schemas.openxmlformats.org/officeDocument/2006/relationships/hyperlink" Target="https://www.mongodb.com/" TargetMode="Externa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8.xml"/><Relationship Id="rId60" Type="http://schemas.openxmlformats.org/officeDocument/2006/relationships/hyperlink" Target="https://mattlewis92.github.io/angular-calendar/docs/" TargetMode="Externa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BD368B7DA0BD4F58B8495F6CB4B0F844"/>
        <w:category>
          <w:name w:val="Ogólne"/>
          <w:gallery w:val="placeholder"/>
        </w:category>
        <w:types>
          <w:type w:val="bbPlcHdr"/>
        </w:types>
        <w:behaviors>
          <w:behavior w:val="content"/>
        </w:behaviors>
        <w:guid w:val="{C9D7C265-CCEA-49C3-B62C-2A84A1EE84A1}"/>
      </w:docPartPr>
      <w:docPartBody>
        <w:p w:rsidR="009A67B1" w:rsidRDefault="00AC714C" w:rsidP="00AC714C">
          <w:pPr>
            <w:pStyle w:val="BD368B7DA0BD4F58B8495F6CB4B0F844"/>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2B0504"/>
    <w:rsid w:val="003A48C4"/>
    <w:rsid w:val="00462442"/>
    <w:rsid w:val="004640C6"/>
    <w:rsid w:val="00511BFE"/>
    <w:rsid w:val="00570B4E"/>
    <w:rsid w:val="00627A3F"/>
    <w:rsid w:val="00632E95"/>
    <w:rsid w:val="00673239"/>
    <w:rsid w:val="007E6C51"/>
    <w:rsid w:val="00866DA9"/>
    <w:rsid w:val="008D3D45"/>
    <w:rsid w:val="009A67B1"/>
    <w:rsid w:val="009D3F22"/>
    <w:rsid w:val="00A0652B"/>
    <w:rsid w:val="00AC2EB7"/>
    <w:rsid w:val="00AC714C"/>
    <w:rsid w:val="00B00EDB"/>
    <w:rsid w:val="00B05C8D"/>
    <w:rsid w:val="00BC1BB0"/>
    <w:rsid w:val="00BC2C6B"/>
    <w:rsid w:val="00BE2049"/>
    <w:rsid w:val="00C1454A"/>
    <w:rsid w:val="00C94562"/>
    <w:rsid w:val="00CD5090"/>
    <w:rsid w:val="00D0419D"/>
    <w:rsid w:val="00D24176"/>
    <w:rsid w:val="00E103A7"/>
    <w:rsid w:val="00F16F97"/>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05C8D"/>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F9C455AAE98F4D06B7857BD5F2DEA584">
    <w:name w:val="F9C455AAE98F4D06B7857BD5F2DEA584"/>
    <w:rsid w:val="00B05C8D"/>
  </w:style>
  <w:style w:type="paragraph" w:customStyle="1" w:styleId="6BC3B44DF1B64E4FA63A0B1CC6EFAD67">
    <w:name w:val="6BC3B44DF1B64E4FA63A0B1CC6EFAD67"/>
    <w:rsid w:val="00B05C8D"/>
  </w:style>
  <w:style w:type="paragraph" w:customStyle="1" w:styleId="0A7A937A51E54AE0A33E47B7C8F12031">
    <w:name w:val="0A7A937A51E54AE0A33E47B7C8F12031"/>
    <w:rsid w:val="00B05C8D"/>
  </w:style>
  <w:style w:type="paragraph" w:customStyle="1" w:styleId="7DC31F449D644A2D8E7F45ABFFA037CD">
    <w:name w:val="7DC31F449D644A2D8E7F45ABFFA037CD"/>
    <w:rsid w:val="00B05C8D"/>
  </w:style>
  <w:style w:type="paragraph" w:customStyle="1" w:styleId="73B3D3FCC8A3426EB341FE1F235B7878">
    <w:name w:val="73B3D3FCC8A3426EB341FE1F235B7878"/>
    <w:rsid w:val="00B05C8D"/>
  </w:style>
  <w:style w:type="paragraph" w:customStyle="1" w:styleId="FBD18CFC1EAD4F328C9D65148EBFEA7D">
    <w:name w:val="FBD18CFC1EAD4F328C9D65148EBFEA7D"/>
    <w:rsid w:val="00B05C8D"/>
  </w:style>
  <w:style w:type="paragraph" w:customStyle="1" w:styleId="E100DC57552B47A583853AEE63970809">
    <w:name w:val="E100DC57552B47A583853AEE63970809"/>
    <w:rsid w:val="00B05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59E2A662-45B7-41A2-83B9-0B24E6838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1706</TotalTime>
  <Pages>72</Pages>
  <Words>6883</Words>
  <Characters>41298</Characters>
  <Application>Microsoft Office Word</Application>
  <DocSecurity>0</DocSecurity>
  <Lines>344</Lines>
  <Paragraphs>96</Paragraphs>
  <ScaleCrop>false</ScaleCrop>
  <HeadingPairs>
    <vt:vector size="2" baseType="variant">
      <vt:variant>
        <vt:lpstr>Tytuł</vt:lpstr>
      </vt:variant>
      <vt:variant>
        <vt:i4>1</vt:i4>
      </vt:variant>
    </vt:vector>
  </HeadingPairs>
  <TitlesOfParts>
    <vt:vector size="1" baseType="lpstr">
      <vt:lpstr>Tytuł pracy dyplomowej inżynierskiej</vt:lpstr>
    </vt:vector>
  </TitlesOfParts>
  <Company>zTiPSK - IInf, GLIWICE</Company>
  <LinksUpToDate>false</LinksUpToDate>
  <CharactersWithSpaces>48085</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inżynierskiej</dc:title>
  <dc:subject/>
  <dc:creator>Piotr Kapski</dc:creator>
  <cp:keywords/>
  <cp:lastModifiedBy>Comarch</cp:lastModifiedBy>
  <cp:revision>25</cp:revision>
  <cp:lastPrinted>2018-06-27T22:10:00Z</cp:lastPrinted>
  <dcterms:created xsi:type="dcterms:W3CDTF">2019-11-20T16:38:00Z</dcterms:created>
  <dcterms:modified xsi:type="dcterms:W3CDTF">2019-11-27T11:11:00Z</dcterms:modified>
  <cp:contentStatus>wersja 1.0</cp:contentStatus>
</cp:coreProperties>
</file>